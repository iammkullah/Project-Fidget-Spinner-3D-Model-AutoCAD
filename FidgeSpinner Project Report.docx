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9C81" w14:textId="27C9369A" w:rsidR="00081655" w:rsidRDefault="00992035" w:rsidP="00CA081D">
      <w:r>
        <w:rPr>
          <w:noProof/>
        </w:rPr>
        <mc:AlternateContent>
          <mc:Choice Requires="wps">
            <w:drawing>
              <wp:anchor distT="45720" distB="45720" distL="114300" distR="114300" simplePos="0" relativeHeight="251669504" behindDoc="0" locked="0" layoutInCell="1" allowOverlap="1" wp14:anchorId="3580A2E0" wp14:editId="4A8E1DD5">
                <wp:simplePos x="0" y="0"/>
                <wp:positionH relativeFrom="column">
                  <wp:posOffset>1479196</wp:posOffset>
                </wp:positionH>
                <wp:positionV relativeFrom="paragraph">
                  <wp:posOffset>376112</wp:posOffset>
                </wp:positionV>
                <wp:extent cx="5167423" cy="995680"/>
                <wp:effectExtent l="0" t="0" r="1460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423" cy="995680"/>
                        </a:xfrm>
                        <a:prstGeom prst="rect">
                          <a:avLst/>
                        </a:prstGeom>
                        <a:solidFill>
                          <a:srgbClr val="FFFFFF"/>
                        </a:solidFill>
                        <a:ln w="9525">
                          <a:solidFill>
                            <a:srgbClr val="000000"/>
                          </a:solidFill>
                          <a:miter lim="800000"/>
                          <a:headEnd/>
                          <a:tailEnd/>
                        </a:ln>
                      </wps:spPr>
                      <wps:txbx>
                        <w:txbxContent>
                          <w:p w14:paraId="6E3BFD7B" w14:textId="0E83AA1C" w:rsidR="0021471C" w:rsidRPr="00992035" w:rsidRDefault="0021471C">
                            <w:pPr>
                              <w:rPr>
                                <w:b/>
                                <w:bCs/>
                                <w:color w:val="D55816" w:themeColor="accent2"/>
                                <w:sz w:val="56"/>
                                <w:szCs w:val="52"/>
                              </w:rPr>
                            </w:pPr>
                            <w:r w:rsidRPr="00992035">
                              <w:rPr>
                                <w:b/>
                                <w:bCs/>
                                <w:color w:val="D55816" w:themeColor="accent2"/>
                                <w:sz w:val="56"/>
                                <w:szCs w:val="52"/>
                              </w:rPr>
                              <w:t>COMSATs University Islamabad</w:t>
                            </w:r>
                          </w:p>
                          <w:p w14:paraId="6C219AE8" w14:textId="6B2E051A" w:rsidR="0021471C" w:rsidRPr="00992035" w:rsidRDefault="0021471C">
                            <w:pPr>
                              <w:rPr>
                                <w:b/>
                                <w:bCs/>
                                <w:color w:val="D55816" w:themeColor="accent2"/>
                                <w:sz w:val="48"/>
                                <w:szCs w:val="44"/>
                              </w:rPr>
                            </w:pPr>
                            <w:r w:rsidRPr="00992035">
                              <w:rPr>
                                <w:b/>
                                <w:bCs/>
                                <w:color w:val="D55816" w:themeColor="accent2"/>
                                <w:sz w:val="48"/>
                                <w:szCs w:val="44"/>
                              </w:rPr>
                              <w:t>Attock 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80A2E0" id="_x0000_t202" coordsize="21600,21600" o:spt="202" path="m,l,21600r21600,l21600,xe">
                <v:stroke joinstyle="miter"/>
                <v:path gradientshapeok="t" o:connecttype="rect"/>
              </v:shapetype>
              <v:shape id="_x0000_s1026" type="#_x0000_t202" style="position:absolute;margin-left:116.45pt;margin-top:29.6pt;width:406.9pt;height:7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">
                <v:textbox>
                  <w:txbxContent>
                    <w:p w14:paraId="6E3BFD7B" w14:textId="0E83AA1C" w:rsidR="0021471C" w:rsidRPr="00992035" w:rsidRDefault="0021471C">
                      <w:pPr>
                        <w:rPr>
                          <w:b/>
                          <w:bCs/>
                          <w:color w:val="D55816" w:themeColor="accent2"/>
                          <w:sz w:val="56"/>
                          <w:szCs w:val="52"/>
                        </w:rPr>
                      </w:pPr>
                      <w:r w:rsidRPr="00992035">
                        <w:rPr>
                          <w:b/>
                          <w:bCs/>
                          <w:color w:val="D55816" w:themeColor="accent2"/>
                          <w:sz w:val="56"/>
                          <w:szCs w:val="52"/>
                        </w:rPr>
                        <w:t>COMSATs University Islamabad</w:t>
                      </w:r>
                    </w:p>
                    <w:p w14:paraId="6C219AE8" w14:textId="6B2E051A" w:rsidR="0021471C" w:rsidRPr="00992035" w:rsidRDefault="0021471C">
                      <w:pPr>
                        <w:rPr>
                          <w:b/>
                          <w:bCs/>
                          <w:color w:val="D55816" w:themeColor="accent2"/>
                          <w:sz w:val="48"/>
                          <w:szCs w:val="44"/>
                        </w:rPr>
                      </w:pPr>
                      <w:r w:rsidRPr="00992035">
                        <w:rPr>
                          <w:b/>
                          <w:bCs/>
                          <w:color w:val="D55816" w:themeColor="accent2"/>
                          <w:sz w:val="48"/>
                          <w:szCs w:val="44"/>
                        </w:rPr>
                        <w:t>Attock Campus</w:t>
                      </w:r>
                    </w:p>
                  </w:txbxContent>
                </v:textbox>
                <w10:wrap type="square"/>
              </v:shape>
            </w:pict>
          </mc:Fallback>
        </mc:AlternateContent>
      </w:r>
      <w:r>
        <w:rPr>
          <w:noProof/>
        </w:rPr>
        <w:drawing>
          <wp:anchor distT="0" distB="0" distL="114300" distR="114300" simplePos="0" relativeHeight="251677696" behindDoc="0" locked="0" layoutInCell="1" allowOverlap="1" wp14:anchorId="5A2D3C14" wp14:editId="5109181D">
            <wp:simplePos x="0" y="0"/>
            <wp:positionH relativeFrom="margin">
              <wp:posOffset>-640702</wp:posOffset>
            </wp:positionH>
            <wp:positionV relativeFrom="paragraph">
              <wp:posOffset>-74295</wp:posOffset>
            </wp:positionV>
            <wp:extent cx="2133600" cy="191731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r="15170"/>
                    <a:stretch>
                      <a:fillRect/>
                    </a:stretch>
                  </pic:blipFill>
                  <pic:spPr bwMode="auto">
                    <a:xfrm>
                      <a:off x="0" y="0"/>
                      <a:ext cx="2133600" cy="1917315"/>
                    </a:xfrm>
                    <a:prstGeom prst="rect">
                      <a:avLst/>
                    </a:prstGeom>
                    <a:noFill/>
                  </pic:spPr>
                </pic:pic>
              </a:graphicData>
            </a:graphic>
            <wp14:sizeRelH relativeFrom="page">
              <wp14:pctWidth>0</wp14:pctWidth>
            </wp14:sizeRelH>
            <wp14:sizeRelV relativeFrom="page">
              <wp14:pctHeight>0</wp14:pctHeight>
            </wp14:sizeRelV>
          </wp:anchor>
        </w:drawing>
      </w:r>
      <w:r w:rsidR="00F87134">
        <w:rPr>
          <w:noProof/>
        </w:rPr>
        <w:drawing>
          <wp:anchor distT="0" distB="0" distL="114300" distR="114300" simplePos="0" relativeHeight="251674624" behindDoc="1" locked="0" layoutInCell="1" allowOverlap="1" wp14:anchorId="2EEDD509" wp14:editId="341948FF">
            <wp:simplePos x="0" y="0"/>
            <wp:positionH relativeFrom="column">
              <wp:posOffset>-325376</wp:posOffset>
            </wp:positionH>
            <wp:positionV relativeFrom="paragraph">
              <wp:posOffset>2108835</wp:posOffset>
            </wp:positionV>
            <wp:extent cx="4497070" cy="4810760"/>
            <wp:effectExtent l="0" t="0" r="0" b="8890"/>
            <wp:wrapTight wrapText="bothSides">
              <wp:wrapPolygon edited="0">
                <wp:start x="3568" y="0"/>
                <wp:lineTo x="2653" y="599"/>
                <wp:lineTo x="1738" y="1369"/>
                <wp:lineTo x="823" y="2737"/>
                <wp:lineTo x="640" y="4106"/>
                <wp:lineTo x="732" y="5474"/>
                <wp:lineTo x="1464" y="6843"/>
                <wp:lineTo x="2928" y="8211"/>
                <wp:lineTo x="3934" y="9580"/>
                <wp:lineTo x="4209" y="10948"/>
                <wp:lineTo x="3660" y="12317"/>
                <wp:lineTo x="1738" y="13685"/>
                <wp:lineTo x="1281" y="14113"/>
                <wp:lineTo x="366" y="15054"/>
                <wp:lineTo x="0" y="16080"/>
                <wp:lineTo x="0" y="18390"/>
                <wp:lineTo x="274" y="19159"/>
                <wp:lineTo x="1281" y="20699"/>
                <wp:lineTo x="3202" y="21554"/>
                <wp:lineTo x="3568" y="21554"/>
                <wp:lineTo x="5764" y="21554"/>
                <wp:lineTo x="6039" y="21554"/>
                <wp:lineTo x="7869" y="20614"/>
                <wp:lineTo x="8967" y="19159"/>
                <wp:lineTo x="9699" y="16422"/>
                <wp:lineTo x="12718" y="16422"/>
                <wp:lineTo x="19855" y="15482"/>
                <wp:lineTo x="19855" y="15054"/>
                <wp:lineTo x="21045" y="13685"/>
                <wp:lineTo x="21502" y="12659"/>
                <wp:lineTo x="21502" y="10178"/>
                <wp:lineTo x="21411" y="9580"/>
                <wp:lineTo x="20679" y="8724"/>
                <wp:lineTo x="20221" y="8211"/>
                <wp:lineTo x="20313" y="7441"/>
                <wp:lineTo x="17293" y="7014"/>
                <wp:lineTo x="10980" y="6843"/>
                <wp:lineTo x="10248" y="5474"/>
                <wp:lineTo x="10156" y="4106"/>
                <wp:lineTo x="9882" y="2737"/>
                <wp:lineTo x="9058" y="1112"/>
                <wp:lineTo x="7045" y="86"/>
                <wp:lineTo x="6313" y="0"/>
                <wp:lineTo x="3568" y="0"/>
              </wp:wrapPolygon>
            </wp:wrapTight>
            <wp:docPr id="26" name="Picture 2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97436" l="4219" r="96414">
                                  <a14:foregroundMark x1="42405" y1="12821" x2="32278" y2="5917"/>
                                  <a14:foregroundMark x1="32278" y1="5917" x2="18354" y2="2959"/>
                                  <a14:foregroundMark x1="18354" y1="2959" x2="9494" y2="11440"/>
                                  <a14:foregroundMark x1="9494" y1="11440" x2="11181" y2="26430"/>
                                  <a14:foregroundMark x1="11181" y1="26430" x2="13713" y2="4339"/>
                                  <a14:foregroundMark x1="13713" y1="4339" x2="18776" y2="0"/>
                                  <a14:foregroundMark x1="8228" y1="11637" x2="5907" y2="23077"/>
                                  <a14:foregroundMark x1="5907" y1="23077" x2="9072" y2="29783"/>
                                  <a14:foregroundMark x1="88186" y1="37673" x2="93249" y2="50888"/>
                                  <a14:foregroundMark x1="93249" y1="50888" x2="89451" y2="62919"/>
                                  <a14:foregroundMark x1="89662" y1="66864" x2="96414" y2="53452"/>
                                  <a14:foregroundMark x1="96414" y1="53452" x2="94937" y2="42998"/>
                                  <a14:foregroundMark x1="5063" y1="14004" x2="4641" y2="19527"/>
                                  <a14:foregroundMark x1="6540" y1="84221" x2="22785" y2="90730"/>
                                  <a14:foregroundMark x1="22785" y1="90730" x2="26793" y2="90335"/>
                                  <a14:foregroundMark x1="10338" y1="93886" x2="23629" y2="97436"/>
                                  <a14:foregroundMark x1="23629" y1="97436" x2="31013" y2="9428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497070" cy="481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864" w:rsidRPr="00CA081D">
        <w:rPr>
          <w:noProof/>
        </w:rPr>
        <mc:AlternateContent>
          <mc:Choice Requires="wps">
            <w:drawing>
              <wp:anchor distT="45720" distB="45720" distL="114300" distR="114300" simplePos="0" relativeHeight="251659775" behindDoc="0" locked="0" layoutInCell="1" allowOverlap="1" wp14:anchorId="44ECE15A" wp14:editId="50819212">
                <wp:simplePos x="0" y="0"/>
                <wp:positionH relativeFrom="page">
                  <wp:posOffset>4120101</wp:posOffset>
                </wp:positionH>
                <wp:positionV relativeFrom="page">
                  <wp:posOffset>7222297</wp:posOffset>
                </wp:positionV>
                <wp:extent cx="3601720" cy="1905000"/>
                <wp:effectExtent l="0" t="0" r="0" b="0"/>
                <wp:wrapSquare wrapText="bothSides"/>
                <wp:docPr id="1" name="Text Box 2" title="Author's contact detai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1905000"/>
                        </a:xfrm>
                        <a:prstGeom prst="rect">
                          <a:avLst/>
                        </a:prstGeom>
                        <a:noFill/>
                        <a:ln w="9525">
                          <a:noFill/>
                          <a:miter lim="800000"/>
                          <a:headEnd/>
                          <a:tailEnd/>
                        </a:ln>
                      </wps:spPr>
                      <wps:txbx>
                        <w:txbxContent>
                          <w:p w14:paraId="66C9BB82" w14:textId="77777777" w:rsidR="005B2864" w:rsidRPr="009205EB" w:rsidRDefault="005B2864" w:rsidP="005B2864">
                            <w:pPr>
                              <w:pStyle w:val="Author"/>
                            </w:pPr>
                            <w:r>
                              <w:t>Muhammad Kaleem Ullah</w:t>
                            </w:r>
                          </w:p>
                          <w:p w14:paraId="642B4A0F" w14:textId="77777777" w:rsidR="005B2864" w:rsidRDefault="005B2864" w:rsidP="005B2864">
                            <w:pPr>
                              <w:pStyle w:val="Author"/>
                            </w:pPr>
                            <w:r>
                              <w:t>Fa19-bce-007</w:t>
                            </w:r>
                          </w:p>
                          <w:p w14:paraId="6BC50780" w14:textId="77777777" w:rsidR="005B2864" w:rsidRPr="005B2864" w:rsidRDefault="005B2864" w:rsidP="005B2864">
                            <w:pPr>
                              <w:pStyle w:val="Author"/>
                              <w:rPr>
                                <w:sz w:val="32"/>
                                <w:szCs w:val="14"/>
                              </w:rPr>
                            </w:pPr>
                            <w:r w:rsidRPr="005B2864">
                              <w:rPr>
                                <w:sz w:val="32"/>
                                <w:szCs w:val="14"/>
                              </w:rPr>
                              <w:t>Computer</w:t>
                            </w:r>
                            <w:r>
                              <w:rPr>
                                <w:sz w:val="32"/>
                                <w:szCs w:val="14"/>
                              </w:rPr>
                              <w:t>-</w:t>
                            </w:r>
                            <w:r w:rsidRPr="005B2864">
                              <w:rPr>
                                <w:sz w:val="32"/>
                                <w:szCs w:val="14"/>
                              </w:rPr>
                              <w:t>Aided Engineering Design</w:t>
                            </w:r>
                          </w:p>
                          <w:p w14:paraId="00BDA27B" w14:textId="77777777" w:rsidR="005B2864" w:rsidRDefault="005B2864" w:rsidP="005B2864">
                            <w:pPr>
                              <w:pStyle w:val="Author"/>
                            </w:pPr>
                            <w:r>
                              <w:t>Engr. Shahab Yousafzai</w:t>
                            </w:r>
                          </w:p>
                          <w:p w14:paraId="060EE83B" w14:textId="77777777" w:rsidR="005B2864" w:rsidRPr="00057DFE" w:rsidRDefault="005B2864" w:rsidP="005B2864">
                            <w:pPr>
                              <w:pStyle w:val="Author"/>
                              <w:rPr>
                                <w:sz w:val="36"/>
                              </w:rPr>
                            </w:pPr>
                            <w:r w:rsidRPr="00057DFE">
                              <w:rPr>
                                <w:sz w:val="36"/>
                              </w:rPr>
                              <w:t>Date</w:t>
                            </w:r>
                            <w:r>
                              <w:rPr>
                                <w:sz w:val="36"/>
                              </w:rPr>
                              <w:t>: 26/06/2021</w:t>
                            </w:r>
                          </w:p>
                          <w:p w14:paraId="1D9F8D83" w14:textId="48D67816" w:rsidR="00057DFE" w:rsidRPr="00057DFE" w:rsidRDefault="00057DFE" w:rsidP="009205EB">
                            <w:pPr>
                              <w:pStyle w:val="Autho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CE15A" id="_x0000_s1027" type="#_x0000_t202" alt="Title: Author's contact details" style="position:absolute;margin-left:324.4pt;margin-top:568.7pt;width:283.6pt;height:150pt;z-index:25165977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" filled="f" stroked="f">
                <v:textbox>
                  <w:txbxContent>
                    <w:p w14:paraId="66C9BB82" w14:textId="77777777" w:rsidR="005B2864" w:rsidRPr="009205EB" w:rsidRDefault="005B2864" w:rsidP="005B2864">
                      <w:pPr>
                        <w:pStyle w:val="Author"/>
                      </w:pPr>
                      <w:r>
                        <w:t>Muhammad Kaleem Ullah</w:t>
                      </w:r>
                    </w:p>
                    <w:p w14:paraId="642B4A0F" w14:textId="77777777" w:rsidR="005B2864" w:rsidRDefault="005B2864" w:rsidP="005B2864">
                      <w:pPr>
                        <w:pStyle w:val="Author"/>
                      </w:pPr>
                      <w:r>
                        <w:t>Fa19-bce-007</w:t>
                      </w:r>
                    </w:p>
                    <w:p w14:paraId="6BC50780" w14:textId="77777777" w:rsidR="005B2864" w:rsidRPr="005B2864" w:rsidRDefault="005B2864" w:rsidP="005B2864">
                      <w:pPr>
                        <w:pStyle w:val="Author"/>
                        <w:rPr>
                          <w:sz w:val="32"/>
                          <w:szCs w:val="14"/>
                        </w:rPr>
                      </w:pPr>
                      <w:r w:rsidRPr="005B2864">
                        <w:rPr>
                          <w:sz w:val="32"/>
                          <w:szCs w:val="14"/>
                        </w:rPr>
                        <w:t>Computer</w:t>
                      </w:r>
                      <w:r>
                        <w:rPr>
                          <w:sz w:val="32"/>
                          <w:szCs w:val="14"/>
                        </w:rPr>
                        <w:t>-</w:t>
                      </w:r>
                      <w:r w:rsidRPr="005B2864">
                        <w:rPr>
                          <w:sz w:val="32"/>
                          <w:szCs w:val="14"/>
                        </w:rPr>
                        <w:t>Aided Engineering Design</w:t>
                      </w:r>
                    </w:p>
                    <w:p w14:paraId="00BDA27B" w14:textId="77777777" w:rsidR="005B2864" w:rsidRDefault="005B2864" w:rsidP="005B2864">
                      <w:pPr>
                        <w:pStyle w:val="Author"/>
                      </w:pPr>
                      <w:r>
                        <w:t>Engr. Shahab Yousafzai</w:t>
                      </w:r>
                    </w:p>
                    <w:p w14:paraId="060EE83B" w14:textId="77777777" w:rsidR="005B2864" w:rsidRPr="00057DFE" w:rsidRDefault="005B2864" w:rsidP="005B2864">
                      <w:pPr>
                        <w:pStyle w:val="Author"/>
                        <w:rPr>
                          <w:sz w:val="36"/>
                        </w:rPr>
                      </w:pPr>
                      <w:r w:rsidRPr="00057DFE">
                        <w:rPr>
                          <w:sz w:val="36"/>
                        </w:rPr>
                        <w:t>Date</w:t>
                      </w:r>
                      <w:r>
                        <w:rPr>
                          <w:sz w:val="36"/>
                        </w:rPr>
                        <w:t>: 26/06/2021</w:t>
                      </w:r>
                    </w:p>
                    <w:p w14:paraId="1D9F8D83" w14:textId="48D67816" w:rsidR="00057DFE" w:rsidRPr="00057DFE" w:rsidRDefault="00057DFE" w:rsidP="009205EB">
                      <w:pPr>
                        <w:pStyle w:val="Author"/>
                        <w:rPr>
                          <w:sz w:val="36"/>
                        </w:rPr>
                      </w:pPr>
                    </w:p>
                  </w:txbxContent>
                </v:textbox>
                <w10:wrap type="square" anchorx="page" anchory="page"/>
              </v:shape>
            </w:pict>
          </mc:Fallback>
        </mc:AlternateContent>
      </w:r>
      <w:r w:rsidR="0021471C">
        <w:rPr>
          <w:noProof/>
        </w:rPr>
        <mc:AlternateContent>
          <mc:Choice Requires="wps">
            <w:drawing>
              <wp:anchor distT="0" distB="0" distL="114300" distR="114300" simplePos="0" relativeHeight="251657215" behindDoc="0" locked="0" layoutInCell="1" allowOverlap="1" wp14:anchorId="39E6D395" wp14:editId="285B6146">
                <wp:simplePos x="0" y="0"/>
                <wp:positionH relativeFrom="page">
                  <wp:posOffset>2536166</wp:posOffset>
                </wp:positionH>
                <wp:positionV relativeFrom="paragraph">
                  <wp:posOffset>-899795</wp:posOffset>
                </wp:positionV>
                <wp:extent cx="5029200" cy="9704717"/>
                <wp:effectExtent l="0" t="0" r="0" b="0"/>
                <wp:wrapNone/>
                <wp:docPr id="7" name="Rectangle 7" descr="Gradient from the top left corner to the bottom right corner, blue to green color" title="Gradient Background cover"/>
                <wp:cNvGraphicFramePr/>
                <a:graphic xmlns:a="http://schemas.openxmlformats.org/drawingml/2006/main">
                  <a:graphicData uri="http://schemas.microsoft.com/office/word/2010/wordprocessingShape">
                    <wps:wsp>
                      <wps:cNvSpPr/>
                      <wps:spPr>
                        <a:xfrm>
                          <a:off x="0" y="0"/>
                          <a:ext cx="5029200" cy="9704717"/>
                        </a:xfrm>
                        <a:prstGeom prst="rect">
                          <a:avLst/>
                        </a:prstGeom>
                        <a:gradFill flip="none" rotWithShape="1">
                          <a:gsLst>
                            <a:gs pos="5000">
                              <a:schemeClr val="accent3"/>
                            </a:gs>
                            <a:gs pos="95000">
                              <a:schemeClr val="accent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EAF57" w14:textId="0D444DF1" w:rsidR="005B2864" w:rsidRPr="005B2864" w:rsidRDefault="005B2864" w:rsidP="005B2864">
                            <w:pPr>
                              <w:pStyle w:val="Author"/>
                              <w:jc w:val="right"/>
                              <w:rPr>
                                <w:rFonts w:ascii="Bauhaus 93" w:hAnsi="Bauhaus 93"/>
                                <w:sz w:val="80"/>
                                <w:szCs w:val="80"/>
                              </w:rPr>
                            </w:pPr>
                            <w:r w:rsidRPr="005B2864">
                              <w:rPr>
                                <w:rFonts w:ascii="Bauhaus 93" w:hAnsi="Bauhaus 93"/>
                                <w:sz w:val="80"/>
                                <w:szCs w:val="80"/>
                              </w:rPr>
                              <w:t xml:space="preserve">Fidget Spinner </w:t>
                            </w:r>
                          </w:p>
                          <w:p w14:paraId="41ECA958" w14:textId="50CFE05A" w:rsidR="005B2864" w:rsidRPr="004C1EB4" w:rsidRDefault="005B2864" w:rsidP="005B2864">
                            <w:pPr>
                              <w:pStyle w:val="Author"/>
                              <w:jc w:val="right"/>
                              <w:rPr>
                                <w:rFonts w:ascii="AMGDT" w:hAnsi="AMGDT"/>
                                <w:b/>
                                <w:bCs/>
                                <w:sz w:val="44"/>
                                <w:szCs w:val="20"/>
                              </w:rPr>
                            </w:pPr>
                            <w:r w:rsidRPr="004C1EB4">
                              <w:rPr>
                                <w:rFonts w:ascii="AMGDT" w:hAnsi="AMGDT"/>
                                <w:b/>
                                <w:bCs/>
                                <w:sz w:val="44"/>
                                <w:szCs w:val="20"/>
                              </w:rPr>
                              <w:t>3D Model</w:t>
                            </w:r>
                          </w:p>
                          <w:p w14:paraId="0C5C6F2D" w14:textId="77777777" w:rsidR="005B2864" w:rsidRPr="00057DFE" w:rsidRDefault="005B2864" w:rsidP="005B2864">
                            <w:pPr>
                              <w:pStyle w:val="Author"/>
                              <w:rPr>
                                <w:sz w:val="36"/>
                              </w:rPr>
                            </w:pPr>
                          </w:p>
                          <w:p w14:paraId="05480ED8" w14:textId="77777777" w:rsidR="0021471C" w:rsidRDefault="0021471C" w:rsidP="002147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6D395" id="Rectangle 7" o:spid="_x0000_s1028" alt="Title: Gradient Background cover - Description: Gradient from the top left corner to the bottom right corner, blue to green color" style="position:absolute;margin-left:199.7pt;margin-top:-70.85pt;width:396pt;height:764.1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" fillcolor="#e19825 [3206]" stroked="f" strokeweight="1pt">
                <v:fill color2="#a5300f [3204]" rotate="t" angle="45" colors="0 #e19825;3277f #e19825" focus="100%" type="gradient"/>
                <v:textbox>
                  <w:txbxContent>
                    <w:p w14:paraId="51DEAF57" w14:textId="0D444DF1" w:rsidR="005B2864" w:rsidRPr="005B2864" w:rsidRDefault="005B2864" w:rsidP="005B2864">
                      <w:pPr>
                        <w:pStyle w:val="Author"/>
                        <w:jc w:val="right"/>
                        <w:rPr>
                          <w:rFonts w:ascii="Bauhaus 93" w:hAnsi="Bauhaus 93"/>
                          <w:sz w:val="80"/>
                          <w:szCs w:val="80"/>
                        </w:rPr>
                      </w:pPr>
                      <w:r w:rsidRPr="005B2864">
                        <w:rPr>
                          <w:rFonts w:ascii="Bauhaus 93" w:hAnsi="Bauhaus 93"/>
                          <w:sz w:val="80"/>
                          <w:szCs w:val="80"/>
                        </w:rPr>
                        <w:t xml:space="preserve">Fidget Spinner </w:t>
                      </w:r>
                    </w:p>
                    <w:p w14:paraId="41ECA958" w14:textId="50CFE05A" w:rsidR="005B2864" w:rsidRPr="004C1EB4" w:rsidRDefault="005B2864" w:rsidP="005B2864">
                      <w:pPr>
                        <w:pStyle w:val="Author"/>
                        <w:jc w:val="right"/>
                        <w:rPr>
                          <w:rFonts w:ascii="AMGDT" w:hAnsi="AMGDT"/>
                          <w:b/>
                          <w:bCs/>
                          <w:sz w:val="44"/>
                          <w:szCs w:val="20"/>
                        </w:rPr>
                      </w:pPr>
                      <w:r w:rsidRPr="004C1EB4">
                        <w:rPr>
                          <w:rFonts w:ascii="AMGDT" w:hAnsi="AMGDT"/>
                          <w:b/>
                          <w:bCs/>
                          <w:sz w:val="44"/>
                          <w:szCs w:val="20"/>
                        </w:rPr>
                        <w:t>3D Model</w:t>
                      </w:r>
                    </w:p>
                    <w:p w14:paraId="0C5C6F2D" w14:textId="77777777" w:rsidR="005B2864" w:rsidRPr="00057DFE" w:rsidRDefault="005B2864" w:rsidP="005B2864">
                      <w:pPr>
                        <w:pStyle w:val="Author"/>
                        <w:rPr>
                          <w:sz w:val="36"/>
                        </w:rPr>
                      </w:pPr>
                    </w:p>
                    <w:p w14:paraId="05480ED8" w14:textId="77777777" w:rsidR="0021471C" w:rsidRDefault="0021471C" w:rsidP="0021471C">
                      <w:pPr>
                        <w:jc w:val="center"/>
                      </w:pPr>
                    </w:p>
                  </w:txbxContent>
                </v:textbox>
                <w10:wrap anchorx="page"/>
              </v:rect>
            </w:pict>
          </mc:Fallback>
        </mc:AlternateContent>
      </w:r>
      <w:r w:rsidR="00CA081D">
        <w:br w:type="page"/>
      </w:r>
    </w:p>
    <w:sdt>
      <w:sdtPr>
        <w:rPr>
          <w:rFonts w:asciiTheme="minorHAnsi" w:eastAsiaTheme="minorHAnsi" w:hAnsiTheme="minorHAnsi" w:cstheme="minorBidi"/>
          <w:color w:val="auto"/>
          <w:kern w:val="24"/>
          <w:sz w:val="24"/>
          <w:szCs w:val="22"/>
        </w:rPr>
        <w:id w:val="-1415772156"/>
        <w:docPartObj>
          <w:docPartGallery w:val="Table of Contents"/>
          <w:docPartUnique/>
        </w:docPartObj>
      </w:sdtPr>
      <w:sdtEndPr>
        <w:rPr>
          <w:b/>
          <w:bCs/>
          <w:noProof/>
        </w:rPr>
      </w:sdtEndPr>
      <w:sdtContent>
        <w:p w14:paraId="21FABB4F" w14:textId="77777777" w:rsidR="00081655" w:rsidRDefault="00081655">
          <w:pPr>
            <w:pStyle w:val="TOCHeading"/>
          </w:pPr>
          <w:r>
            <w:t>Table of Contents</w:t>
          </w:r>
        </w:p>
        <w:p w14:paraId="651667D6" w14:textId="30EC3D9A" w:rsidR="00992035" w:rsidRDefault="00081655">
          <w:pPr>
            <w:pStyle w:val="TOC1"/>
            <w:tabs>
              <w:tab w:val="right" w:leader="dot" w:pos="9062"/>
            </w:tabs>
            <w:rPr>
              <w:rFonts w:asciiTheme="minorHAnsi" w:eastAsiaTheme="minorEastAsia" w:hAnsiTheme="minorHAnsi" w:cstheme="minorBidi"/>
              <w:caps w:val="0"/>
              <w:noProof/>
              <w:color w:val="auto"/>
              <w:kern w:val="0"/>
              <w:sz w:val="22"/>
              <w:szCs w:val="22"/>
            </w:rPr>
          </w:pPr>
          <w:r>
            <w:rPr>
              <w:color w:val="D55816" w:themeColor="accent2"/>
            </w:rPr>
            <w:fldChar w:fldCharType="begin"/>
          </w:r>
          <w:r>
            <w:instrText xml:space="preserve"> TOC \o "1-3" \h \z \u </w:instrText>
          </w:r>
          <w:r>
            <w:rPr>
              <w:color w:val="D55816" w:themeColor="accent2"/>
            </w:rPr>
            <w:fldChar w:fldCharType="separate"/>
          </w:r>
          <w:hyperlink w:anchor="_Toc75641884" w:history="1">
            <w:r w:rsidR="00992035" w:rsidRPr="00853036">
              <w:rPr>
                <w:rStyle w:val="Hyperlink"/>
                <w:noProof/>
              </w:rPr>
              <w:t>abstract</w:t>
            </w:r>
            <w:r w:rsidR="00992035">
              <w:rPr>
                <w:noProof/>
                <w:webHidden/>
              </w:rPr>
              <w:tab/>
            </w:r>
            <w:r w:rsidR="00992035">
              <w:rPr>
                <w:noProof/>
                <w:webHidden/>
              </w:rPr>
              <w:fldChar w:fldCharType="begin"/>
            </w:r>
            <w:r w:rsidR="00992035">
              <w:rPr>
                <w:noProof/>
                <w:webHidden/>
              </w:rPr>
              <w:instrText xml:space="preserve"> PAGEREF _Toc75641884 \h </w:instrText>
            </w:r>
            <w:r w:rsidR="00992035">
              <w:rPr>
                <w:noProof/>
                <w:webHidden/>
              </w:rPr>
            </w:r>
            <w:r w:rsidR="00992035">
              <w:rPr>
                <w:noProof/>
                <w:webHidden/>
              </w:rPr>
              <w:fldChar w:fldCharType="separate"/>
            </w:r>
            <w:r w:rsidR="00E74F8F">
              <w:rPr>
                <w:noProof/>
                <w:webHidden/>
              </w:rPr>
              <w:t>2</w:t>
            </w:r>
            <w:r w:rsidR="00992035">
              <w:rPr>
                <w:noProof/>
                <w:webHidden/>
              </w:rPr>
              <w:fldChar w:fldCharType="end"/>
            </w:r>
          </w:hyperlink>
        </w:p>
        <w:p w14:paraId="279A5768" w14:textId="4079826B" w:rsidR="00992035" w:rsidRDefault="00992035">
          <w:pPr>
            <w:pStyle w:val="TOC2"/>
            <w:rPr>
              <w:rFonts w:asciiTheme="minorHAnsi" w:eastAsiaTheme="minorEastAsia" w:hAnsiTheme="minorHAnsi" w:cstheme="minorBidi"/>
              <w:caps w:val="0"/>
              <w:color w:val="auto"/>
              <w:kern w:val="0"/>
              <w:sz w:val="22"/>
              <w:szCs w:val="22"/>
            </w:rPr>
          </w:pPr>
          <w:hyperlink w:anchor="_Toc75641885" w:history="1">
            <w:r w:rsidRPr="00853036">
              <w:rPr>
                <w:rStyle w:val="Hyperlink"/>
              </w:rPr>
              <w:t>INTRODUCTION</w:t>
            </w:r>
            <w:r>
              <w:rPr>
                <w:webHidden/>
              </w:rPr>
              <w:tab/>
            </w:r>
            <w:r>
              <w:rPr>
                <w:webHidden/>
              </w:rPr>
              <w:fldChar w:fldCharType="begin"/>
            </w:r>
            <w:r>
              <w:rPr>
                <w:webHidden/>
              </w:rPr>
              <w:instrText xml:space="preserve"> PAGEREF _Toc75641885 \h </w:instrText>
            </w:r>
            <w:r>
              <w:rPr>
                <w:webHidden/>
              </w:rPr>
            </w:r>
            <w:r>
              <w:rPr>
                <w:webHidden/>
              </w:rPr>
              <w:fldChar w:fldCharType="separate"/>
            </w:r>
            <w:r w:rsidR="00E74F8F">
              <w:rPr>
                <w:webHidden/>
              </w:rPr>
              <w:t>2</w:t>
            </w:r>
            <w:r>
              <w:rPr>
                <w:webHidden/>
              </w:rPr>
              <w:fldChar w:fldCharType="end"/>
            </w:r>
          </w:hyperlink>
        </w:p>
        <w:p w14:paraId="67180260" w14:textId="0EF5566A" w:rsidR="00992035" w:rsidRDefault="00992035">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75641886" w:history="1">
            <w:r w:rsidRPr="00853036">
              <w:rPr>
                <w:rStyle w:val="Hyperlink"/>
                <w:noProof/>
              </w:rPr>
              <w:t>Methodology</w:t>
            </w:r>
            <w:r>
              <w:rPr>
                <w:noProof/>
                <w:webHidden/>
              </w:rPr>
              <w:tab/>
            </w:r>
            <w:r>
              <w:rPr>
                <w:noProof/>
                <w:webHidden/>
              </w:rPr>
              <w:fldChar w:fldCharType="begin"/>
            </w:r>
            <w:r>
              <w:rPr>
                <w:noProof/>
                <w:webHidden/>
              </w:rPr>
              <w:instrText xml:space="preserve"> PAGEREF _Toc75641886 \h </w:instrText>
            </w:r>
            <w:r>
              <w:rPr>
                <w:noProof/>
                <w:webHidden/>
              </w:rPr>
            </w:r>
            <w:r>
              <w:rPr>
                <w:noProof/>
                <w:webHidden/>
              </w:rPr>
              <w:fldChar w:fldCharType="separate"/>
            </w:r>
            <w:r w:rsidR="00E74F8F">
              <w:rPr>
                <w:noProof/>
                <w:webHidden/>
              </w:rPr>
              <w:t>3</w:t>
            </w:r>
            <w:r>
              <w:rPr>
                <w:noProof/>
                <w:webHidden/>
              </w:rPr>
              <w:fldChar w:fldCharType="end"/>
            </w:r>
          </w:hyperlink>
        </w:p>
        <w:p w14:paraId="1F2015A9" w14:textId="3E71DDF5" w:rsidR="00992035" w:rsidRDefault="00992035">
          <w:pPr>
            <w:pStyle w:val="TOC2"/>
            <w:rPr>
              <w:rFonts w:asciiTheme="minorHAnsi" w:eastAsiaTheme="minorEastAsia" w:hAnsiTheme="minorHAnsi" w:cstheme="minorBidi"/>
              <w:caps w:val="0"/>
              <w:color w:val="auto"/>
              <w:kern w:val="0"/>
              <w:sz w:val="22"/>
              <w:szCs w:val="22"/>
            </w:rPr>
          </w:pPr>
          <w:hyperlink w:anchor="_Toc75641887" w:history="1">
            <w:r w:rsidRPr="00853036">
              <w:rPr>
                <w:rStyle w:val="Hyperlink"/>
              </w:rPr>
              <w:t>Conclusion</w:t>
            </w:r>
            <w:r>
              <w:rPr>
                <w:webHidden/>
              </w:rPr>
              <w:tab/>
            </w:r>
            <w:r>
              <w:rPr>
                <w:webHidden/>
              </w:rPr>
              <w:fldChar w:fldCharType="begin"/>
            </w:r>
            <w:r>
              <w:rPr>
                <w:webHidden/>
              </w:rPr>
              <w:instrText xml:space="preserve"> PAGEREF _Toc75641887 \h </w:instrText>
            </w:r>
            <w:r>
              <w:rPr>
                <w:webHidden/>
              </w:rPr>
            </w:r>
            <w:r>
              <w:rPr>
                <w:webHidden/>
              </w:rPr>
              <w:fldChar w:fldCharType="separate"/>
            </w:r>
            <w:r w:rsidR="00E74F8F">
              <w:rPr>
                <w:webHidden/>
              </w:rPr>
              <w:t>6</w:t>
            </w:r>
            <w:r>
              <w:rPr>
                <w:webHidden/>
              </w:rPr>
              <w:fldChar w:fldCharType="end"/>
            </w:r>
          </w:hyperlink>
        </w:p>
        <w:p w14:paraId="5AB14A18" w14:textId="2CEBC6BE" w:rsidR="00081655" w:rsidRDefault="00081655" w:rsidP="00081655">
          <w:r>
            <w:rPr>
              <w:b/>
              <w:bCs/>
              <w:noProof/>
            </w:rPr>
            <w:fldChar w:fldCharType="end"/>
          </w:r>
          <w:r w:rsidR="0075582D">
            <w:rPr>
              <w:b/>
              <w:bCs/>
              <w:noProof/>
            </w:rPr>
            <w:t xml:space="preserve"> </w:t>
          </w:r>
        </w:p>
      </w:sdtContent>
    </w:sdt>
    <w:p w14:paraId="32FBDFAB" w14:textId="77777777" w:rsidR="00902F57" w:rsidRDefault="00902F57">
      <w:pPr>
        <w:spacing w:after="160" w:line="259" w:lineRule="auto"/>
      </w:pPr>
    </w:p>
    <w:p w14:paraId="03C081C2" w14:textId="1E84CCC3" w:rsidR="00081655" w:rsidRDefault="00081655">
      <w:pPr>
        <w:spacing w:after="160" w:line="259" w:lineRule="auto"/>
      </w:pPr>
      <w:r>
        <w:br w:type="page"/>
      </w:r>
    </w:p>
    <w:p w14:paraId="0B3EB2C4" w14:textId="2BA1EDC3" w:rsidR="00CA081D" w:rsidRDefault="00CA081D" w:rsidP="00CA081D"/>
    <w:p w14:paraId="7F5CC105" w14:textId="43B8EF14" w:rsidR="000C79EF" w:rsidRPr="00D73C0D" w:rsidRDefault="005B2864" w:rsidP="000C79EF">
      <w:pPr>
        <w:pStyle w:val="Heading1"/>
        <w:rPr>
          <w:rFonts w:eastAsia="Times New Roman"/>
        </w:rPr>
      </w:pPr>
      <w:bookmarkStart w:id="0" w:name="_Toc75641884"/>
      <w:r>
        <w:t>abstract</w:t>
      </w:r>
      <w:bookmarkEnd w:id="0"/>
    </w:p>
    <w:p w14:paraId="2465E962" w14:textId="3D96C087" w:rsidR="000C79EF" w:rsidRDefault="00682988" w:rsidP="000C79EF">
      <w:pPr>
        <w:rPr>
          <w:lang w:eastAsia="ja-JP"/>
        </w:rPr>
      </w:pPr>
      <w:r>
        <w:rPr>
          <w:lang w:eastAsia="ja-JP"/>
        </w:rPr>
        <w:t>This document will provide you the overview about the 3D modal of the fidget spinner. The software we used for the model is AutoCAD. The objectives of the project are (1) to get familiar with the 3D interference of the AutoCAD, (2) to increase the productivity of the designer, (3) to improve the quality of design. Following are the 3 main things we follow to create our desire model of fidget spinner.</w:t>
      </w:r>
    </w:p>
    <w:p w14:paraId="74B72526" w14:textId="7FCE0404" w:rsidR="00B27F94" w:rsidRDefault="00B27F94" w:rsidP="000C79EF">
      <w:pPr>
        <w:rPr>
          <w:caps/>
          <w:lang w:eastAsia="ja-JP"/>
        </w:rPr>
      </w:pPr>
      <w:r>
        <w:rPr>
          <w:caps/>
          <w:noProof/>
          <w:lang w:eastAsia="ja-JP"/>
        </w:rPr>
        <w:drawing>
          <wp:inline distT="0" distB="0" distL="0" distR="0" wp14:anchorId="62557FEA" wp14:editId="636D41BD">
            <wp:extent cx="5486400" cy="1247775"/>
            <wp:effectExtent l="0" t="0" r="19050" b="0"/>
            <wp:docPr id="3" name="Diagram 3" descr="3 rectangles with rounded corners each with diffrent colors green, blue, dark blue" title="3 steps sample diagram"/>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11906C3" w14:textId="1D7D1A78" w:rsidR="00081655" w:rsidRDefault="00744D5E" w:rsidP="00081655">
      <w:pPr>
        <w:pStyle w:val="Heading2"/>
        <w:rPr>
          <w:rStyle w:val="Heading2Char"/>
        </w:rPr>
      </w:pPr>
      <w:bookmarkStart w:id="1" w:name="_Toc75641885"/>
      <w:r>
        <w:rPr>
          <w:noProof/>
        </w:rPr>
        <w:drawing>
          <wp:anchor distT="0" distB="0" distL="114300" distR="114300" simplePos="0" relativeHeight="251678720" behindDoc="0" locked="0" layoutInCell="1" allowOverlap="1" wp14:anchorId="4B222DCB" wp14:editId="2FD10644">
            <wp:simplePos x="0" y="0"/>
            <wp:positionH relativeFrom="column">
              <wp:posOffset>2091055</wp:posOffset>
            </wp:positionH>
            <wp:positionV relativeFrom="paragraph">
              <wp:posOffset>151338</wp:posOffset>
            </wp:positionV>
            <wp:extent cx="3971925" cy="3971925"/>
            <wp:effectExtent l="0" t="0" r="0" b="0"/>
            <wp:wrapSquare wrapText="bothSides"/>
            <wp:docPr id="38" name="Picture 3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e the source image"/>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8386" b="90154" l="6103" r="94347">
                                  <a14:foregroundMark x1="9135" y1="71883" x2="9135" y2="71883"/>
                                  <a14:foregroundMark x1="6140" y1="67690" x2="6140" y2="67690"/>
                                  <a14:foregroundMark x1="85062" y1="90154" x2="85062" y2="90154"/>
                                  <a14:foregroundMark x1="94347" y1="73081" x2="94347" y2="73081"/>
                                  <a14:foregroundMark x1="48671" y1="8386" x2="48671" y2="8386"/>
                                  <a14:backgroundMark x1="52115" y1="25459" x2="52115" y2="25459"/>
                                  <a14:backgroundMark x1="52742" y1="23088" x2="43146" y2="26479"/>
                                  <a14:backgroundMark x1="43146" y1="26479" x2="48990" y2="32540"/>
                                  <a14:backgroundMark x1="48990" y1="32540" x2="53752" y2="28283"/>
                                  <a14:backgroundMark x1="79942" y1="74170" x2="73449" y2="77922"/>
                                  <a14:backgroundMark x1="84704" y1="72150" x2="82395" y2="80375"/>
                                  <a14:backgroundMark x1="82395" y1="80375" x2="75469" y2="80808"/>
                                  <a14:backgroundMark x1="19192" y1="72367" x2="18831" y2="7344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988">
        <w:rPr>
          <w:rStyle w:val="Heading2Char"/>
        </w:rPr>
        <w:t>INTRODUCTION</w:t>
      </w:r>
      <w:bookmarkEnd w:id="1"/>
    </w:p>
    <w:p w14:paraId="2825264E" w14:textId="26BC0507" w:rsidR="00081655" w:rsidRPr="00081655" w:rsidRDefault="00682988" w:rsidP="00744D5E">
      <w:pPr>
        <w:rPr>
          <w:spacing w:val="-2"/>
        </w:rPr>
      </w:pPr>
      <w:r>
        <w:rPr>
          <w:spacing w:val="-2"/>
        </w:rPr>
        <w:t>A fidget spinner is a toy that consists of a ball bearing in the center of a multi-lobed (typically two or three) flat structure made from metal or plastic designed to spin along its axis with very little effort</w:t>
      </w:r>
      <w:r w:rsidR="002913F7">
        <w:rPr>
          <w:spacing w:val="-2"/>
        </w:rPr>
        <w:t>.</w:t>
      </w:r>
      <w:r w:rsidR="002913F7" w:rsidRPr="002913F7">
        <w:t xml:space="preserve"> </w:t>
      </w:r>
      <w:r w:rsidR="002913F7">
        <w:rPr>
          <w:spacing w:val="-2"/>
        </w:rPr>
        <w:t xml:space="preserve"> A person holds the center pad while the toy spins. They are made from various materials including brass, stainless steel, titanium, copper, aluminum, and plastic. The rapid increase in the popularity of fidget spinners was in year 2017. Some teacher argued that the spinners distracted students from their schoolwork. According to a survey conducted by Alexi Roy and published in May 2017</w:t>
      </w:r>
    </w:p>
    <w:p w14:paraId="343B5268" w14:textId="6007B50A" w:rsidR="00AC0775" w:rsidRDefault="00D12F2C" w:rsidP="00D12F2C">
      <w:pPr>
        <w:pStyle w:val="IntenseQuote"/>
      </w:pPr>
      <w:r w:rsidRPr="00D12F2C">
        <w:rPr>
          <w:noProof/>
        </w:rPr>
        <mc:AlternateContent>
          <mc:Choice Requires="wpc">
            <w:drawing>
              <wp:inline distT="0" distB="0" distL="0" distR="0" wp14:anchorId="2F4BB773" wp14:editId="06C990EB">
                <wp:extent cx="138857" cy="108000"/>
                <wp:effectExtent l="0" t="0" r="0" b="6350"/>
                <wp:docPr id="16" name="Canvas 16" title="Start Quotes"/>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Freeform 5"/>
                        <wps:cNvSpPr>
                          <a:spLocks/>
                        </wps:cNvSpPr>
                        <wps:spPr bwMode="auto">
                          <a:xfrm>
                            <a:off x="-2332" y="-2333"/>
                            <a:ext cx="64537" cy="108468"/>
                          </a:xfrm>
                          <a:custGeom>
                            <a:avLst/>
                            <a:gdLst>
                              <a:gd name="T0" fmla="*/ 28 w 28"/>
                              <a:gd name="T1" fmla="*/ 0 h 48"/>
                              <a:gd name="T2" fmla="*/ 28 w 28"/>
                              <a:gd name="T3" fmla="*/ 3 h 48"/>
                              <a:gd name="T4" fmla="*/ 28 w 28"/>
                              <a:gd name="T5" fmla="*/ 4 h 48"/>
                              <a:gd name="T6" fmla="*/ 17 w 28"/>
                              <a:gd name="T7" fmla="*/ 11 h 48"/>
                              <a:gd name="T8" fmla="*/ 10 w 28"/>
                              <a:gd name="T9" fmla="*/ 19 h 48"/>
                              <a:gd name="T10" fmla="*/ 8 w 28"/>
                              <a:gd name="T11" fmla="*/ 25 h 48"/>
                              <a:gd name="T12" fmla="*/ 9 w 28"/>
                              <a:gd name="T13" fmla="*/ 30 h 48"/>
                              <a:gd name="T14" fmla="*/ 12 w 28"/>
                              <a:gd name="T15" fmla="*/ 31 h 48"/>
                              <a:gd name="T16" fmla="*/ 17 w 28"/>
                              <a:gd name="T17" fmla="*/ 31 h 48"/>
                              <a:gd name="T18" fmla="*/ 18 w 28"/>
                              <a:gd name="T19" fmla="*/ 31 h 48"/>
                              <a:gd name="T20" fmla="*/ 24 w 28"/>
                              <a:gd name="T21" fmla="*/ 33 h 48"/>
                              <a:gd name="T22" fmla="*/ 26 w 28"/>
                              <a:gd name="T23" fmla="*/ 39 h 48"/>
                              <a:gd name="T24" fmla="*/ 23 w 28"/>
                              <a:gd name="T25" fmla="*/ 45 h 48"/>
                              <a:gd name="T26" fmla="*/ 16 w 28"/>
                              <a:gd name="T27" fmla="*/ 48 h 48"/>
                              <a:gd name="T28" fmla="*/ 8 w 28"/>
                              <a:gd name="T29" fmla="*/ 46 h 48"/>
                              <a:gd name="T30" fmla="*/ 2 w 28"/>
                              <a:gd name="T31" fmla="*/ 40 h 48"/>
                              <a:gd name="T32" fmla="*/ 0 w 28"/>
                              <a:gd name="T33" fmla="*/ 31 h 48"/>
                              <a:gd name="T34" fmla="*/ 3 w 28"/>
                              <a:gd name="T35" fmla="*/ 18 h 48"/>
                              <a:gd name="T36" fmla="*/ 12 w 28"/>
                              <a:gd name="T37" fmla="*/ 8 h 48"/>
                              <a:gd name="T38" fmla="*/ 28 w 28"/>
                              <a:gd name="T39"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 h="48">
                                <a:moveTo>
                                  <a:pt x="28" y="0"/>
                                </a:moveTo>
                                <a:cubicBezTo>
                                  <a:pt x="28" y="1"/>
                                  <a:pt x="28" y="2"/>
                                  <a:pt x="28" y="3"/>
                                </a:cubicBezTo>
                                <a:cubicBezTo>
                                  <a:pt x="28" y="3"/>
                                  <a:pt x="28" y="4"/>
                                  <a:pt x="28" y="4"/>
                                </a:cubicBezTo>
                                <a:cubicBezTo>
                                  <a:pt x="22" y="7"/>
                                  <a:pt x="19" y="9"/>
                                  <a:pt x="17" y="11"/>
                                </a:cubicBezTo>
                                <a:cubicBezTo>
                                  <a:pt x="14" y="13"/>
                                  <a:pt x="11" y="16"/>
                                  <a:pt x="10" y="19"/>
                                </a:cubicBezTo>
                                <a:cubicBezTo>
                                  <a:pt x="8" y="21"/>
                                  <a:pt x="8" y="23"/>
                                  <a:pt x="8" y="25"/>
                                </a:cubicBezTo>
                                <a:cubicBezTo>
                                  <a:pt x="8" y="27"/>
                                  <a:pt x="8" y="28"/>
                                  <a:pt x="9" y="30"/>
                                </a:cubicBezTo>
                                <a:cubicBezTo>
                                  <a:pt x="10" y="31"/>
                                  <a:pt x="11" y="31"/>
                                  <a:pt x="12" y="31"/>
                                </a:cubicBezTo>
                                <a:cubicBezTo>
                                  <a:pt x="12" y="31"/>
                                  <a:pt x="14" y="31"/>
                                  <a:pt x="17" y="31"/>
                                </a:cubicBezTo>
                                <a:cubicBezTo>
                                  <a:pt x="17" y="31"/>
                                  <a:pt x="17" y="31"/>
                                  <a:pt x="18" y="31"/>
                                </a:cubicBezTo>
                                <a:cubicBezTo>
                                  <a:pt x="20" y="31"/>
                                  <a:pt x="22" y="32"/>
                                  <a:pt x="24" y="33"/>
                                </a:cubicBezTo>
                                <a:cubicBezTo>
                                  <a:pt x="25" y="35"/>
                                  <a:pt x="26" y="36"/>
                                  <a:pt x="26" y="39"/>
                                </a:cubicBezTo>
                                <a:cubicBezTo>
                                  <a:pt x="26" y="41"/>
                                  <a:pt x="25" y="43"/>
                                  <a:pt x="23" y="45"/>
                                </a:cubicBezTo>
                                <a:cubicBezTo>
                                  <a:pt x="21" y="47"/>
                                  <a:pt x="19" y="48"/>
                                  <a:pt x="16" y="48"/>
                                </a:cubicBezTo>
                                <a:cubicBezTo>
                                  <a:pt x="13" y="48"/>
                                  <a:pt x="11" y="47"/>
                                  <a:pt x="8" y="46"/>
                                </a:cubicBezTo>
                                <a:cubicBezTo>
                                  <a:pt x="6" y="45"/>
                                  <a:pt x="4" y="42"/>
                                  <a:pt x="2" y="40"/>
                                </a:cubicBezTo>
                                <a:cubicBezTo>
                                  <a:pt x="0" y="37"/>
                                  <a:pt x="0" y="34"/>
                                  <a:pt x="0" y="31"/>
                                </a:cubicBezTo>
                                <a:cubicBezTo>
                                  <a:pt x="0" y="26"/>
                                  <a:pt x="1" y="22"/>
                                  <a:pt x="3" y="18"/>
                                </a:cubicBezTo>
                                <a:cubicBezTo>
                                  <a:pt x="5" y="13"/>
                                  <a:pt x="8" y="10"/>
                                  <a:pt x="12" y="8"/>
                                </a:cubicBezTo>
                                <a:cubicBezTo>
                                  <a:pt x="18" y="4"/>
                                  <a:pt x="24" y="1"/>
                                  <a:pt x="28" y="0"/>
                                </a:cubicBezTo>
                                <a:close/>
                              </a:path>
                            </a:pathLst>
                          </a:custGeom>
                          <a:solidFill>
                            <a:schemeClr val="accent6"/>
                          </a:solidFill>
                          <a:ln>
                            <a:noFill/>
                          </a:ln>
                        </wps:spPr>
                        <wps:bodyPr rot="0" vert="horz" wrap="square" lIns="55974" tIns="27987" rIns="55974" bIns="27987" anchor="t" anchorCtr="0" upright="1">
                          <a:noAutofit/>
                        </wps:bodyPr>
                      </wps:wsp>
                      <wps:wsp>
                        <wps:cNvPr id="12" name="Freeform 6"/>
                        <wps:cNvSpPr>
                          <a:spLocks/>
                        </wps:cNvSpPr>
                        <wps:spPr bwMode="auto">
                          <a:xfrm>
                            <a:off x="71146" y="-2333"/>
                            <a:ext cx="66869" cy="108468"/>
                          </a:xfrm>
                          <a:custGeom>
                            <a:avLst/>
                            <a:gdLst>
                              <a:gd name="T0" fmla="*/ 29 w 29"/>
                              <a:gd name="T1" fmla="*/ 0 h 48"/>
                              <a:gd name="T2" fmla="*/ 29 w 29"/>
                              <a:gd name="T3" fmla="*/ 2 h 48"/>
                              <a:gd name="T4" fmla="*/ 29 w 29"/>
                              <a:gd name="T5" fmla="*/ 4 h 48"/>
                              <a:gd name="T6" fmla="*/ 13 w 29"/>
                              <a:gd name="T7" fmla="*/ 15 h 48"/>
                              <a:gd name="T8" fmla="*/ 9 w 29"/>
                              <a:gd name="T9" fmla="*/ 25 h 48"/>
                              <a:gd name="T10" fmla="*/ 9 w 29"/>
                              <a:gd name="T11" fmla="*/ 28 h 48"/>
                              <a:gd name="T12" fmla="*/ 11 w 29"/>
                              <a:gd name="T13" fmla="*/ 31 h 48"/>
                              <a:gd name="T14" fmla="*/ 13 w 29"/>
                              <a:gd name="T15" fmla="*/ 31 h 48"/>
                              <a:gd name="T16" fmla="*/ 16 w 29"/>
                              <a:gd name="T17" fmla="*/ 31 h 48"/>
                              <a:gd name="T18" fmla="*/ 18 w 29"/>
                              <a:gd name="T19" fmla="*/ 30 h 48"/>
                              <a:gd name="T20" fmla="*/ 24 w 29"/>
                              <a:gd name="T21" fmla="*/ 32 h 48"/>
                              <a:gd name="T22" fmla="*/ 26 w 29"/>
                              <a:gd name="T23" fmla="*/ 38 h 48"/>
                              <a:gd name="T24" fmla="*/ 24 w 29"/>
                              <a:gd name="T25" fmla="*/ 45 h 48"/>
                              <a:gd name="T26" fmla="*/ 17 w 29"/>
                              <a:gd name="T27" fmla="*/ 48 h 48"/>
                              <a:gd name="T28" fmla="*/ 5 w 29"/>
                              <a:gd name="T29" fmla="*/ 43 h 48"/>
                              <a:gd name="T30" fmla="*/ 0 w 29"/>
                              <a:gd name="T31" fmla="*/ 29 h 48"/>
                              <a:gd name="T32" fmla="*/ 5 w 29"/>
                              <a:gd name="T33" fmla="*/ 16 h 48"/>
                              <a:gd name="T34" fmla="*/ 16 w 29"/>
                              <a:gd name="T35" fmla="*/ 5 h 48"/>
                              <a:gd name="T36" fmla="*/ 28 w 29"/>
                              <a:gd name="T37" fmla="*/ 0 h 48"/>
                              <a:gd name="T38" fmla="*/ 29 w 29"/>
                              <a:gd name="T39"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9" h="48">
                                <a:moveTo>
                                  <a:pt x="29" y="0"/>
                                </a:moveTo>
                                <a:cubicBezTo>
                                  <a:pt x="29" y="1"/>
                                  <a:pt x="29" y="2"/>
                                  <a:pt x="29" y="2"/>
                                </a:cubicBezTo>
                                <a:cubicBezTo>
                                  <a:pt x="29" y="3"/>
                                  <a:pt x="29" y="3"/>
                                  <a:pt x="29" y="4"/>
                                </a:cubicBezTo>
                                <a:cubicBezTo>
                                  <a:pt x="21" y="8"/>
                                  <a:pt x="16" y="11"/>
                                  <a:pt x="13" y="15"/>
                                </a:cubicBezTo>
                                <a:cubicBezTo>
                                  <a:pt x="10" y="18"/>
                                  <a:pt x="9" y="22"/>
                                  <a:pt x="9" y="25"/>
                                </a:cubicBezTo>
                                <a:cubicBezTo>
                                  <a:pt x="9" y="26"/>
                                  <a:pt x="9" y="27"/>
                                  <a:pt x="9" y="28"/>
                                </a:cubicBezTo>
                                <a:cubicBezTo>
                                  <a:pt x="9" y="29"/>
                                  <a:pt x="10" y="30"/>
                                  <a:pt x="11" y="31"/>
                                </a:cubicBezTo>
                                <a:cubicBezTo>
                                  <a:pt x="12" y="31"/>
                                  <a:pt x="13" y="31"/>
                                  <a:pt x="13" y="31"/>
                                </a:cubicBezTo>
                                <a:cubicBezTo>
                                  <a:pt x="13" y="31"/>
                                  <a:pt x="14" y="31"/>
                                  <a:pt x="16" y="31"/>
                                </a:cubicBezTo>
                                <a:cubicBezTo>
                                  <a:pt x="16" y="30"/>
                                  <a:pt x="17" y="30"/>
                                  <a:pt x="18" y="30"/>
                                </a:cubicBezTo>
                                <a:cubicBezTo>
                                  <a:pt x="21" y="30"/>
                                  <a:pt x="23" y="31"/>
                                  <a:pt x="24" y="32"/>
                                </a:cubicBezTo>
                                <a:cubicBezTo>
                                  <a:pt x="26" y="34"/>
                                  <a:pt x="26" y="36"/>
                                  <a:pt x="26" y="38"/>
                                </a:cubicBezTo>
                                <a:cubicBezTo>
                                  <a:pt x="26" y="41"/>
                                  <a:pt x="26" y="43"/>
                                  <a:pt x="24" y="45"/>
                                </a:cubicBezTo>
                                <a:cubicBezTo>
                                  <a:pt x="22" y="47"/>
                                  <a:pt x="20" y="48"/>
                                  <a:pt x="17" y="48"/>
                                </a:cubicBezTo>
                                <a:cubicBezTo>
                                  <a:pt x="12" y="48"/>
                                  <a:pt x="8" y="46"/>
                                  <a:pt x="5" y="43"/>
                                </a:cubicBezTo>
                                <a:cubicBezTo>
                                  <a:pt x="2" y="40"/>
                                  <a:pt x="0" y="35"/>
                                  <a:pt x="0" y="29"/>
                                </a:cubicBezTo>
                                <a:cubicBezTo>
                                  <a:pt x="0" y="25"/>
                                  <a:pt x="2" y="20"/>
                                  <a:pt x="5" y="16"/>
                                </a:cubicBezTo>
                                <a:cubicBezTo>
                                  <a:pt x="8" y="11"/>
                                  <a:pt x="12" y="8"/>
                                  <a:pt x="16" y="5"/>
                                </a:cubicBezTo>
                                <a:cubicBezTo>
                                  <a:pt x="22" y="2"/>
                                  <a:pt x="27" y="0"/>
                                  <a:pt x="28" y="0"/>
                                </a:cubicBezTo>
                                <a:lnTo>
                                  <a:pt x="29" y="0"/>
                                </a:lnTo>
                                <a:close/>
                              </a:path>
                            </a:pathLst>
                          </a:custGeom>
                          <a:solidFill>
                            <a:schemeClr val="accent6"/>
                          </a:solidFill>
                          <a:ln>
                            <a:noFill/>
                          </a:ln>
                        </wps:spPr>
                        <wps:txbx>
                          <w:txbxContent>
                            <w:p w14:paraId="75DA30CF" w14:textId="77777777" w:rsidR="00D12F2C" w:rsidRDefault="00D12F2C" w:rsidP="00D12F2C">
                              <w:pPr>
                                <w:jc w:val="center"/>
                              </w:pPr>
                            </w:p>
                          </w:txbxContent>
                        </wps:txbx>
                        <wps:bodyPr rot="0" vert="horz" wrap="square" lIns="55974" tIns="27987" rIns="55974" bIns="27987" anchor="t" anchorCtr="0" upright="1">
                          <a:noAutofit/>
                        </wps:bodyPr>
                      </wps:wsp>
                    </wpc:wpc>
                  </a:graphicData>
                </a:graphic>
              </wp:inline>
            </w:drawing>
          </mc:Choice>
          <mc:Fallback>
            <w:pict>
              <v:group w14:anchorId="2F4BB773" id="Canvas 16" o:spid="_x0000_s1029" editas="canvas" alt="Title: Start Quotes" style="width:10.95pt;height:8.5pt;mso-position-horizontal-relative:char;mso-position-vertical-relative:line" coordsize="138430,10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138430;height:107950;visibility:visible;mso-wrap-style:square">
                  <v:fill o:detectmouseclick="t"/>
                  <v:path o:connecttype="none"/>
                </v:shape>
                <v:shape id="Freeform 5" o:spid="_x0000_s1031" style="position:absolute;left:-2332;top:-2333;width:64537;height:108468;visibility:visible;mso-wrap-style:square;v-text-anchor:top" coordsize="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" path="m28,v,1,,2,,3c28,3,28,4,28,4,22,7,19,9,17,11v-3,2,-6,5,-7,8c8,21,8,23,8,25v,2,,3,1,5c10,31,11,31,12,31v,,2,,5,c17,31,17,31,18,31v2,,4,1,6,2c25,35,26,36,26,39v,2,-1,4,-3,6c21,47,19,48,16,48v-3,,-5,-1,-8,-2c6,45,4,42,2,40,,37,,34,,31,,26,1,22,3,18,5,13,8,10,12,8,18,4,24,1,28,xe" fillcolor="#b27d49 [3209]" stroked="f">
                  <v:path arrowok="t" o:connecttype="custom" o:connectlocs="64537,0;64537,6779;64537,9039;39183,24857;23049,42935;18439,56494;20744,67793;27659,70052;39183,70052;41488,70052;55317,74572;59927,88130;53013,101689;36878,108468;18439,103949;4610,90390;0,70052;6915,40676;27659,18078;64537,0" o:connectangles="0,0,0,0,0,0,0,0,0,0,0,0,0,0,0,0,0,0,0,0"/>
                </v:shape>
                <v:shape id="Freeform 6" o:spid="_x0000_s1032" style="position:absolute;left:71146;top:-2333;width:66869;height:108468;visibility:visible;mso-wrap-style:square;v-text-anchor:top" coordsize="2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" adj="-11796480,,5400" path="m29,v,1,,2,,2c29,3,29,3,29,4,21,8,16,11,13,15,10,18,9,22,9,25v,1,,2,,3c9,29,10,30,11,31v1,,2,,2,c13,31,14,31,16,31v,-1,1,-1,2,-1c21,30,23,31,24,32v2,2,2,4,2,6c26,41,26,43,24,45v-2,2,-4,3,-7,3c12,48,8,46,5,43,2,40,,35,,29,,25,2,20,5,16,8,11,12,8,16,5,22,2,27,,28,r1,xe" fillcolor="#b27d49 [3209]" stroked="f">
                  <v:stroke joinstyle="miter"/>
                  <v:formulas/>
                  <v:path arrowok="t" o:connecttype="custom" o:connectlocs="66869,0;66869,4520;66869,9039;29976,33896;20752,56494;20752,63273;25364,70052;29976,70052;36893,70052;41505,67793;55340,72312;59952,85871;55340,101689;39199,108468;11529,97169;0,65533;11529,36156;36893,11299;64563,0;66869,0" o:connectangles="0,0,0,0,0,0,0,0,0,0,0,0,0,0,0,0,0,0,0,0" textboxrect="0,0,29,48"/>
                  <v:textbox inset="1.55483mm,.77742mm,1.55483mm,.77742mm">
                    <w:txbxContent>
                      <w:p w14:paraId="75DA30CF" w14:textId="77777777" w:rsidR="00D12F2C" w:rsidRDefault="00D12F2C" w:rsidP="00D12F2C">
                        <w:pPr>
                          <w:jc w:val="center"/>
                        </w:pPr>
                      </w:p>
                    </w:txbxContent>
                  </v:textbox>
                </v:shape>
                <w10:anchorlock/>
              </v:group>
            </w:pict>
          </mc:Fallback>
        </mc:AlternateContent>
      </w:r>
      <w:r w:rsidR="002913F7">
        <w:t>32% of the largest 200 American public and private high schools had banned spinners on campus</w:t>
      </w:r>
      <w:r w:rsidR="00081655" w:rsidRPr="00D12F2C">
        <w:t>.</w:t>
      </w:r>
      <w:r w:rsidRPr="00D12F2C">
        <w:rPr>
          <w:noProof/>
        </w:rPr>
        <mc:AlternateContent>
          <mc:Choice Requires="wpc">
            <w:drawing>
              <wp:inline distT="0" distB="0" distL="0" distR="0" wp14:anchorId="7DC94E8D" wp14:editId="2ED7667E">
                <wp:extent cx="183113" cy="109855"/>
                <wp:effectExtent l="0" t="0" r="7620" b="4445"/>
                <wp:docPr id="23" name="Canvas 23" title="End Quotes"/>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Freeform 5"/>
                        <wps:cNvSpPr>
                          <a:spLocks/>
                        </wps:cNvSpPr>
                        <wps:spPr bwMode="auto">
                          <a:xfrm rot="10800000">
                            <a:off x="21966" y="0"/>
                            <a:ext cx="64537" cy="108468"/>
                          </a:xfrm>
                          <a:custGeom>
                            <a:avLst/>
                            <a:gdLst>
                              <a:gd name="T0" fmla="*/ 28 w 28"/>
                              <a:gd name="T1" fmla="*/ 0 h 48"/>
                              <a:gd name="T2" fmla="*/ 28 w 28"/>
                              <a:gd name="T3" fmla="*/ 3 h 48"/>
                              <a:gd name="T4" fmla="*/ 28 w 28"/>
                              <a:gd name="T5" fmla="*/ 4 h 48"/>
                              <a:gd name="T6" fmla="*/ 17 w 28"/>
                              <a:gd name="T7" fmla="*/ 11 h 48"/>
                              <a:gd name="T8" fmla="*/ 10 w 28"/>
                              <a:gd name="T9" fmla="*/ 19 h 48"/>
                              <a:gd name="T10" fmla="*/ 8 w 28"/>
                              <a:gd name="T11" fmla="*/ 25 h 48"/>
                              <a:gd name="T12" fmla="*/ 9 w 28"/>
                              <a:gd name="T13" fmla="*/ 30 h 48"/>
                              <a:gd name="T14" fmla="*/ 12 w 28"/>
                              <a:gd name="T15" fmla="*/ 31 h 48"/>
                              <a:gd name="T16" fmla="*/ 17 w 28"/>
                              <a:gd name="T17" fmla="*/ 31 h 48"/>
                              <a:gd name="T18" fmla="*/ 18 w 28"/>
                              <a:gd name="T19" fmla="*/ 31 h 48"/>
                              <a:gd name="T20" fmla="*/ 24 w 28"/>
                              <a:gd name="T21" fmla="*/ 33 h 48"/>
                              <a:gd name="T22" fmla="*/ 26 w 28"/>
                              <a:gd name="T23" fmla="*/ 39 h 48"/>
                              <a:gd name="T24" fmla="*/ 23 w 28"/>
                              <a:gd name="T25" fmla="*/ 45 h 48"/>
                              <a:gd name="T26" fmla="*/ 16 w 28"/>
                              <a:gd name="T27" fmla="*/ 48 h 48"/>
                              <a:gd name="T28" fmla="*/ 8 w 28"/>
                              <a:gd name="T29" fmla="*/ 46 h 48"/>
                              <a:gd name="T30" fmla="*/ 2 w 28"/>
                              <a:gd name="T31" fmla="*/ 40 h 48"/>
                              <a:gd name="T32" fmla="*/ 0 w 28"/>
                              <a:gd name="T33" fmla="*/ 31 h 48"/>
                              <a:gd name="T34" fmla="*/ 3 w 28"/>
                              <a:gd name="T35" fmla="*/ 18 h 48"/>
                              <a:gd name="T36" fmla="*/ 12 w 28"/>
                              <a:gd name="T37" fmla="*/ 8 h 48"/>
                              <a:gd name="T38" fmla="*/ 28 w 28"/>
                              <a:gd name="T39"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 h="48">
                                <a:moveTo>
                                  <a:pt x="28" y="0"/>
                                </a:moveTo>
                                <a:cubicBezTo>
                                  <a:pt x="28" y="1"/>
                                  <a:pt x="28" y="2"/>
                                  <a:pt x="28" y="3"/>
                                </a:cubicBezTo>
                                <a:cubicBezTo>
                                  <a:pt x="28" y="3"/>
                                  <a:pt x="28" y="4"/>
                                  <a:pt x="28" y="4"/>
                                </a:cubicBezTo>
                                <a:cubicBezTo>
                                  <a:pt x="22" y="7"/>
                                  <a:pt x="19" y="9"/>
                                  <a:pt x="17" y="11"/>
                                </a:cubicBezTo>
                                <a:cubicBezTo>
                                  <a:pt x="14" y="13"/>
                                  <a:pt x="11" y="16"/>
                                  <a:pt x="10" y="19"/>
                                </a:cubicBezTo>
                                <a:cubicBezTo>
                                  <a:pt x="8" y="21"/>
                                  <a:pt x="8" y="23"/>
                                  <a:pt x="8" y="25"/>
                                </a:cubicBezTo>
                                <a:cubicBezTo>
                                  <a:pt x="8" y="27"/>
                                  <a:pt x="8" y="28"/>
                                  <a:pt x="9" y="30"/>
                                </a:cubicBezTo>
                                <a:cubicBezTo>
                                  <a:pt x="10" y="31"/>
                                  <a:pt x="11" y="31"/>
                                  <a:pt x="12" y="31"/>
                                </a:cubicBezTo>
                                <a:cubicBezTo>
                                  <a:pt x="12" y="31"/>
                                  <a:pt x="14" y="31"/>
                                  <a:pt x="17" y="31"/>
                                </a:cubicBezTo>
                                <a:cubicBezTo>
                                  <a:pt x="17" y="31"/>
                                  <a:pt x="17" y="31"/>
                                  <a:pt x="18" y="31"/>
                                </a:cubicBezTo>
                                <a:cubicBezTo>
                                  <a:pt x="20" y="31"/>
                                  <a:pt x="22" y="32"/>
                                  <a:pt x="24" y="33"/>
                                </a:cubicBezTo>
                                <a:cubicBezTo>
                                  <a:pt x="25" y="35"/>
                                  <a:pt x="26" y="36"/>
                                  <a:pt x="26" y="39"/>
                                </a:cubicBezTo>
                                <a:cubicBezTo>
                                  <a:pt x="26" y="41"/>
                                  <a:pt x="25" y="43"/>
                                  <a:pt x="23" y="45"/>
                                </a:cubicBezTo>
                                <a:cubicBezTo>
                                  <a:pt x="21" y="47"/>
                                  <a:pt x="19" y="48"/>
                                  <a:pt x="16" y="48"/>
                                </a:cubicBezTo>
                                <a:cubicBezTo>
                                  <a:pt x="13" y="48"/>
                                  <a:pt x="11" y="47"/>
                                  <a:pt x="8" y="46"/>
                                </a:cubicBezTo>
                                <a:cubicBezTo>
                                  <a:pt x="6" y="45"/>
                                  <a:pt x="4" y="42"/>
                                  <a:pt x="2" y="40"/>
                                </a:cubicBezTo>
                                <a:cubicBezTo>
                                  <a:pt x="0" y="37"/>
                                  <a:pt x="0" y="34"/>
                                  <a:pt x="0" y="31"/>
                                </a:cubicBezTo>
                                <a:cubicBezTo>
                                  <a:pt x="0" y="26"/>
                                  <a:pt x="1" y="22"/>
                                  <a:pt x="3" y="18"/>
                                </a:cubicBezTo>
                                <a:cubicBezTo>
                                  <a:pt x="5" y="13"/>
                                  <a:pt x="8" y="10"/>
                                  <a:pt x="12" y="8"/>
                                </a:cubicBezTo>
                                <a:cubicBezTo>
                                  <a:pt x="18" y="4"/>
                                  <a:pt x="24" y="1"/>
                                  <a:pt x="28" y="0"/>
                                </a:cubicBezTo>
                                <a:close/>
                              </a:path>
                            </a:pathLst>
                          </a:custGeom>
                          <a:solidFill>
                            <a:schemeClr val="accent6"/>
                          </a:solidFill>
                          <a:ln>
                            <a:noFill/>
                          </a:ln>
                        </wps:spPr>
                        <wps:bodyPr rot="0" vert="horz" wrap="square" lIns="55974" tIns="27987" rIns="55974" bIns="27987" anchor="t" anchorCtr="0" upright="1">
                          <a:noAutofit/>
                        </wps:bodyPr>
                      </wps:wsp>
                      <wps:wsp>
                        <wps:cNvPr id="22" name="Freeform 6"/>
                        <wps:cNvSpPr>
                          <a:spLocks/>
                        </wps:cNvSpPr>
                        <wps:spPr bwMode="auto">
                          <a:xfrm rot="10800000">
                            <a:off x="95444" y="0"/>
                            <a:ext cx="66869" cy="108468"/>
                          </a:xfrm>
                          <a:custGeom>
                            <a:avLst/>
                            <a:gdLst>
                              <a:gd name="T0" fmla="*/ 29 w 29"/>
                              <a:gd name="T1" fmla="*/ 0 h 48"/>
                              <a:gd name="T2" fmla="*/ 29 w 29"/>
                              <a:gd name="T3" fmla="*/ 2 h 48"/>
                              <a:gd name="T4" fmla="*/ 29 w 29"/>
                              <a:gd name="T5" fmla="*/ 4 h 48"/>
                              <a:gd name="T6" fmla="*/ 13 w 29"/>
                              <a:gd name="T7" fmla="*/ 15 h 48"/>
                              <a:gd name="T8" fmla="*/ 9 w 29"/>
                              <a:gd name="T9" fmla="*/ 25 h 48"/>
                              <a:gd name="T10" fmla="*/ 9 w 29"/>
                              <a:gd name="T11" fmla="*/ 28 h 48"/>
                              <a:gd name="T12" fmla="*/ 11 w 29"/>
                              <a:gd name="T13" fmla="*/ 31 h 48"/>
                              <a:gd name="T14" fmla="*/ 13 w 29"/>
                              <a:gd name="T15" fmla="*/ 31 h 48"/>
                              <a:gd name="T16" fmla="*/ 16 w 29"/>
                              <a:gd name="T17" fmla="*/ 31 h 48"/>
                              <a:gd name="T18" fmla="*/ 18 w 29"/>
                              <a:gd name="T19" fmla="*/ 30 h 48"/>
                              <a:gd name="T20" fmla="*/ 24 w 29"/>
                              <a:gd name="T21" fmla="*/ 32 h 48"/>
                              <a:gd name="T22" fmla="*/ 26 w 29"/>
                              <a:gd name="T23" fmla="*/ 38 h 48"/>
                              <a:gd name="T24" fmla="*/ 24 w 29"/>
                              <a:gd name="T25" fmla="*/ 45 h 48"/>
                              <a:gd name="T26" fmla="*/ 17 w 29"/>
                              <a:gd name="T27" fmla="*/ 48 h 48"/>
                              <a:gd name="T28" fmla="*/ 5 w 29"/>
                              <a:gd name="T29" fmla="*/ 43 h 48"/>
                              <a:gd name="T30" fmla="*/ 0 w 29"/>
                              <a:gd name="T31" fmla="*/ 29 h 48"/>
                              <a:gd name="T32" fmla="*/ 5 w 29"/>
                              <a:gd name="T33" fmla="*/ 16 h 48"/>
                              <a:gd name="T34" fmla="*/ 16 w 29"/>
                              <a:gd name="T35" fmla="*/ 5 h 48"/>
                              <a:gd name="T36" fmla="*/ 28 w 29"/>
                              <a:gd name="T37" fmla="*/ 0 h 48"/>
                              <a:gd name="T38" fmla="*/ 29 w 29"/>
                              <a:gd name="T39"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9" h="48">
                                <a:moveTo>
                                  <a:pt x="29" y="0"/>
                                </a:moveTo>
                                <a:cubicBezTo>
                                  <a:pt x="29" y="1"/>
                                  <a:pt x="29" y="2"/>
                                  <a:pt x="29" y="2"/>
                                </a:cubicBezTo>
                                <a:cubicBezTo>
                                  <a:pt x="29" y="3"/>
                                  <a:pt x="29" y="3"/>
                                  <a:pt x="29" y="4"/>
                                </a:cubicBezTo>
                                <a:cubicBezTo>
                                  <a:pt x="21" y="8"/>
                                  <a:pt x="16" y="11"/>
                                  <a:pt x="13" y="15"/>
                                </a:cubicBezTo>
                                <a:cubicBezTo>
                                  <a:pt x="10" y="18"/>
                                  <a:pt x="9" y="22"/>
                                  <a:pt x="9" y="25"/>
                                </a:cubicBezTo>
                                <a:cubicBezTo>
                                  <a:pt x="9" y="26"/>
                                  <a:pt x="9" y="27"/>
                                  <a:pt x="9" y="28"/>
                                </a:cubicBezTo>
                                <a:cubicBezTo>
                                  <a:pt x="9" y="29"/>
                                  <a:pt x="10" y="30"/>
                                  <a:pt x="11" y="31"/>
                                </a:cubicBezTo>
                                <a:cubicBezTo>
                                  <a:pt x="12" y="31"/>
                                  <a:pt x="13" y="31"/>
                                  <a:pt x="13" y="31"/>
                                </a:cubicBezTo>
                                <a:cubicBezTo>
                                  <a:pt x="13" y="31"/>
                                  <a:pt x="14" y="31"/>
                                  <a:pt x="16" y="31"/>
                                </a:cubicBezTo>
                                <a:cubicBezTo>
                                  <a:pt x="16" y="30"/>
                                  <a:pt x="17" y="30"/>
                                  <a:pt x="18" y="30"/>
                                </a:cubicBezTo>
                                <a:cubicBezTo>
                                  <a:pt x="21" y="30"/>
                                  <a:pt x="23" y="31"/>
                                  <a:pt x="24" y="32"/>
                                </a:cubicBezTo>
                                <a:cubicBezTo>
                                  <a:pt x="26" y="34"/>
                                  <a:pt x="26" y="36"/>
                                  <a:pt x="26" y="38"/>
                                </a:cubicBezTo>
                                <a:cubicBezTo>
                                  <a:pt x="26" y="41"/>
                                  <a:pt x="26" y="43"/>
                                  <a:pt x="24" y="45"/>
                                </a:cubicBezTo>
                                <a:cubicBezTo>
                                  <a:pt x="22" y="47"/>
                                  <a:pt x="20" y="48"/>
                                  <a:pt x="17" y="48"/>
                                </a:cubicBezTo>
                                <a:cubicBezTo>
                                  <a:pt x="12" y="48"/>
                                  <a:pt x="8" y="46"/>
                                  <a:pt x="5" y="43"/>
                                </a:cubicBezTo>
                                <a:cubicBezTo>
                                  <a:pt x="2" y="40"/>
                                  <a:pt x="0" y="35"/>
                                  <a:pt x="0" y="29"/>
                                </a:cubicBezTo>
                                <a:cubicBezTo>
                                  <a:pt x="0" y="25"/>
                                  <a:pt x="2" y="20"/>
                                  <a:pt x="5" y="16"/>
                                </a:cubicBezTo>
                                <a:cubicBezTo>
                                  <a:pt x="8" y="11"/>
                                  <a:pt x="12" y="8"/>
                                  <a:pt x="16" y="5"/>
                                </a:cubicBezTo>
                                <a:cubicBezTo>
                                  <a:pt x="22" y="2"/>
                                  <a:pt x="27" y="0"/>
                                  <a:pt x="28" y="0"/>
                                </a:cubicBezTo>
                                <a:lnTo>
                                  <a:pt x="29" y="0"/>
                                </a:lnTo>
                                <a:close/>
                              </a:path>
                            </a:pathLst>
                          </a:custGeom>
                          <a:solidFill>
                            <a:schemeClr val="accent6"/>
                          </a:solidFill>
                          <a:ln>
                            <a:noFill/>
                          </a:ln>
                        </wps:spPr>
                        <wps:txbx>
                          <w:txbxContent>
                            <w:p w14:paraId="6CEEAC53" w14:textId="77777777" w:rsidR="00D12F2C" w:rsidRDefault="00D12F2C" w:rsidP="00D12F2C">
                              <w:pPr>
                                <w:jc w:val="center"/>
                              </w:pPr>
                            </w:p>
                          </w:txbxContent>
                        </wps:txbx>
                        <wps:bodyPr rot="0" vert="horz" wrap="square" lIns="55974" tIns="27987" rIns="55974" bIns="27987" anchor="t" anchorCtr="0" upright="1">
                          <a:noAutofit/>
                        </wps:bodyPr>
                      </wps:wsp>
                    </wpc:wpc>
                  </a:graphicData>
                </a:graphic>
              </wp:inline>
            </w:drawing>
          </mc:Choice>
          <mc:Fallback>
            <w:pict>
              <v:group w14:anchorId="7DC94E8D" id="Canvas 23" o:spid="_x0000_s1033" editas="canvas" alt="Title: End Quotes" style="width:14.4pt;height:8.65pt;mso-position-horizontal-relative:char;mso-position-vertical-relative:line" coordsize="182880,10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">
                <v:shape id="_x0000_s1034" type="#_x0000_t75" style="position:absolute;width:182880;height:109855;visibility:visible;mso-wrap-style:square">
                  <v:fill o:detectmouseclick="t"/>
                  <v:path o:connecttype="none"/>
                </v:shape>
                <v:shape id="Freeform 5" o:spid="_x0000_s1035" style="position:absolute;left:21966;width:64537;height:108468;rotation:180;visibility:visible;mso-wrap-style:square;v-text-anchor:top" coordsize="2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" path="m28,v,1,,2,,3c28,3,28,4,28,4,22,7,19,9,17,11v-3,2,-6,5,-7,8c8,21,8,23,8,25v,2,,3,1,5c10,31,11,31,12,31v,,2,,5,c17,31,17,31,18,31v2,,4,1,6,2c25,35,26,36,26,39v,2,-1,4,-3,6c21,47,19,48,16,48v-3,,-5,-1,-8,-2c6,45,4,42,2,40,,37,,34,,31,,26,1,22,3,18,5,13,8,10,12,8,18,4,24,1,28,xe" fillcolor="#b27d49 [3209]" stroked="f">
                  <v:path arrowok="t" o:connecttype="custom" o:connectlocs="64537,0;64537,6779;64537,9039;39183,24857;23049,42935;18439,56494;20744,67793;27659,70052;39183,70052;41488,70052;55317,74572;59927,88130;53013,101689;36878,108468;18439,103949;4610,90390;0,70052;6915,40676;27659,18078;64537,0" o:connectangles="0,0,0,0,0,0,0,0,0,0,0,0,0,0,0,0,0,0,0,0"/>
                </v:shape>
                <v:shape id="Freeform 6" o:spid="_x0000_s1036" style="position:absolute;left:95444;width:66869;height:108468;rotation:180;visibility:visible;mso-wrap-style:square;v-text-anchor:top" coordsize="2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" adj="-11796480,,5400" path="m29,v,1,,2,,2c29,3,29,3,29,4,21,8,16,11,13,15,10,18,9,22,9,25v,1,,2,,3c9,29,10,30,11,31v1,,2,,2,c13,31,14,31,16,31v,-1,1,-1,2,-1c21,30,23,31,24,32v2,2,2,4,2,6c26,41,26,43,24,45v-2,2,-4,3,-7,3c12,48,8,46,5,43,2,40,,35,,29,,25,2,20,5,16,8,11,12,8,16,5,22,2,27,,28,r1,xe" fillcolor="#b27d49 [3209]" stroked="f">
                  <v:stroke joinstyle="miter"/>
                  <v:formulas/>
                  <v:path arrowok="t" o:connecttype="custom" o:connectlocs="66869,0;66869,4520;66869,9039;29976,33896;20752,56494;20752,63273;25364,70052;29976,70052;36893,70052;41505,67793;55340,72312;59952,85871;55340,101689;39199,108468;11529,97169;0,65533;11529,36156;36893,11299;64563,0;66869,0" o:connectangles="0,0,0,0,0,0,0,0,0,0,0,0,0,0,0,0,0,0,0,0" textboxrect="0,0,29,48"/>
                  <v:textbox inset="1.55483mm,.77742mm,1.55483mm,.77742mm">
                    <w:txbxContent>
                      <w:p w14:paraId="6CEEAC53" w14:textId="77777777" w:rsidR="00D12F2C" w:rsidRDefault="00D12F2C" w:rsidP="00D12F2C">
                        <w:pPr>
                          <w:jc w:val="center"/>
                        </w:pPr>
                      </w:p>
                    </w:txbxContent>
                  </v:textbox>
                </v:shape>
                <w10:anchorlock/>
              </v:group>
            </w:pict>
          </mc:Fallback>
        </mc:AlternateContent>
      </w:r>
    </w:p>
    <w:p w14:paraId="22B922DE" w14:textId="4325DB87" w:rsidR="00F87134" w:rsidRPr="00F87134" w:rsidRDefault="00F87134" w:rsidP="00F87134">
      <w:r>
        <w:lastRenderedPageBreak/>
        <w:t xml:space="preserve">The basic diagram from which I have created is shown below </w:t>
      </w:r>
    </w:p>
    <w:p w14:paraId="62D531FA" w14:textId="06248C45" w:rsidR="00081655" w:rsidRPr="00081655" w:rsidRDefault="002913F7" w:rsidP="00F87134">
      <w:pPr>
        <w:jc w:val="center"/>
      </w:pPr>
      <w:r>
        <w:rPr>
          <w:noProof/>
        </w:rPr>
        <w:drawing>
          <wp:inline distT="0" distB="0" distL="0" distR="0" wp14:anchorId="2A422C8E" wp14:editId="09C41852">
            <wp:extent cx="4098882" cy="27538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424" cy="2794567"/>
                    </a:xfrm>
                    <a:prstGeom prst="rect">
                      <a:avLst/>
                    </a:prstGeom>
                    <a:noFill/>
                    <a:ln>
                      <a:noFill/>
                    </a:ln>
                  </pic:spPr>
                </pic:pic>
              </a:graphicData>
            </a:graphic>
          </wp:inline>
        </w:drawing>
      </w:r>
    </w:p>
    <w:p w14:paraId="27EB27A0" w14:textId="25F3D06C" w:rsidR="00081655" w:rsidRDefault="00F87134" w:rsidP="00F35DFC">
      <w:pPr>
        <w:pStyle w:val="Heading3"/>
      </w:pPr>
      <w:bookmarkStart w:id="2" w:name="_Toc75641886"/>
      <w:r>
        <w:t>Methodology</w:t>
      </w:r>
      <w:bookmarkEnd w:id="2"/>
    </w:p>
    <w:p w14:paraId="158F75A3" w14:textId="294744EC" w:rsidR="001F367F" w:rsidRPr="001F367F" w:rsidRDefault="001F367F" w:rsidP="00AA35E7">
      <w:pPr>
        <w:jc w:val="center"/>
      </w:pPr>
      <w:r>
        <w:rPr>
          <w:noProof/>
        </w:rPr>
        <w:drawing>
          <wp:inline distT="0" distB="0" distL="0" distR="0" wp14:anchorId="27787B01" wp14:editId="2B2D1C39">
            <wp:extent cx="4820601" cy="5229225"/>
            <wp:effectExtent l="0" t="0" r="0" b="0"/>
            <wp:docPr id="28" name="Picture 28"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245" cy="5238601"/>
                    </a:xfrm>
                    <a:prstGeom prst="rect">
                      <a:avLst/>
                    </a:prstGeom>
                    <a:noFill/>
                    <a:ln>
                      <a:noFill/>
                    </a:ln>
                  </pic:spPr>
                </pic:pic>
              </a:graphicData>
            </a:graphic>
          </wp:inline>
        </w:drawing>
      </w:r>
    </w:p>
    <w:p w14:paraId="73DF577C" w14:textId="2E49854C" w:rsidR="00E86A53" w:rsidRDefault="00E86A53" w:rsidP="00E86A53"/>
    <w:p w14:paraId="38B231EB" w14:textId="391AB38D" w:rsidR="00474889" w:rsidRDefault="00474889" w:rsidP="00744D5E">
      <w:pPr>
        <w:pStyle w:val="ListParagraph"/>
      </w:pPr>
      <w:r w:rsidRPr="00474889">
        <w:drawing>
          <wp:anchor distT="0" distB="0" distL="114300" distR="114300" simplePos="0" relativeHeight="251675648" behindDoc="0" locked="0" layoutInCell="1" allowOverlap="1" wp14:anchorId="699EF0D9" wp14:editId="10E06514">
            <wp:simplePos x="0" y="0"/>
            <wp:positionH relativeFrom="column">
              <wp:posOffset>3331328</wp:posOffset>
            </wp:positionH>
            <wp:positionV relativeFrom="paragraph">
              <wp:posOffset>36195</wp:posOffset>
            </wp:positionV>
            <wp:extent cx="2409825" cy="19431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09825" cy="1943100"/>
                    </a:xfrm>
                    <a:prstGeom prst="rect">
                      <a:avLst/>
                    </a:prstGeom>
                  </pic:spPr>
                </pic:pic>
              </a:graphicData>
            </a:graphic>
          </wp:anchor>
        </w:drawing>
      </w:r>
      <w:r w:rsidR="005C7F44">
        <w:t xml:space="preserve">The very first thing we did was change the AutoCAD view from 2D to 3D. As the three edges of the shape were clear so, I created circle on all the edges with equal distance </w:t>
      </w:r>
      <w:r>
        <w:t xml:space="preserve">and used the offset command to make small circles within the circle </w:t>
      </w:r>
      <w:r w:rsidR="005C7F44">
        <w:t xml:space="preserve">than I draw a TTR circle between three of the circles and created the circle in the center which is the place to hold spinner to rotate it. </w:t>
      </w:r>
    </w:p>
    <w:p w14:paraId="5066EBBB" w14:textId="77777777" w:rsidR="00744D5E" w:rsidRDefault="00744D5E" w:rsidP="00744D5E">
      <w:pPr>
        <w:pStyle w:val="ListParagraph"/>
      </w:pPr>
    </w:p>
    <w:p w14:paraId="3FEFC63D" w14:textId="77777777" w:rsidR="00474889" w:rsidRDefault="00474889" w:rsidP="001F367F">
      <w:pPr>
        <w:pStyle w:val="ListParagraph"/>
      </w:pPr>
    </w:p>
    <w:p w14:paraId="6BADD790" w14:textId="07339093" w:rsidR="00474889" w:rsidRDefault="005C7F44" w:rsidP="00474889">
      <w:pPr>
        <w:pStyle w:val="ListParagraph"/>
      </w:pPr>
      <w:r>
        <w:t>Then I trimmed the unnecessary edges</w:t>
      </w:r>
      <w:r w:rsidR="00474889">
        <w:t xml:space="preserve"> and the spinner shape was somehow clear at that time</w:t>
      </w:r>
      <w:r>
        <w:t>.</w:t>
      </w:r>
    </w:p>
    <w:p w14:paraId="603E022F" w14:textId="0DBF8729" w:rsidR="00474889" w:rsidRDefault="00474889" w:rsidP="00474889">
      <w:pPr>
        <w:pStyle w:val="ListParagraph"/>
        <w:jc w:val="center"/>
      </w:pPr>
      <w:r w:rsidRPr="00474889">
        <w:drawing>
          <wp:inline distT="0" distB="0" distL="0" distR="0" wp14:anchorId="07B0DD01" wp14:editId="271B302E">
            <wp:extent cx="1714739"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686160"/>
                    </a:xfrm>
                    <a:prstGeom prst="rect">
                      <a:avLst/>
                    </a:prstGeom>
                  </pic:spPr>
                </pic:pic>
              </a:graphicData>
            </a:graphic>
          </wp:inline>
        </w:drawing>
      </w:r>
    </w:p>
    <w:p w14:paraId="7CCFF2F1" w14:textId="59140CC2" w:rsidR="001F367F" w:rsidRDefault="005C7F44" w:rsidP="00474889">
      <w:pPr>
        <w:pStyle w:val="ListParagraph"/>
      </w:pPr>
      <w:r>
        <w:t xml:space="preserve"> After that we used the press pulled command to make that same thing downward. </w:t>
      </w:r>
      <w:r w:rsidR="00474889">
        <w:t xml:space="preserve">We have made the middle circle little more downward and upward too to make that clearer as a center and distinguish that from other edges. After that we have used filled edges command to make those edges round. </w:t>
      </w:r>
    </w:p>
    <w:p w14:paraId="0F17528A" w14:textId="77777777" w:rsidR="00744D5E" w:rsidRDefault="00744D5E" w:rsidP="00474889">
      <w:pPr>
        <w:pStyle w:val="ListParagraph"/>
        <w:jc w:val="center"/>
      </w:pPr>
    </w:p>
    <w:p w14:paraId="759DEBF4" w14:textId="176E5807" w:rsidR="00744D5E" w:rsidRDefault="00474889" w:rsidP="00744D5E">
      <w:pPr>
        <w:pStyle w:val="ListParagraph"/>
        <w:jc w:val="center"/>
      </w:pPr>
      <w:r w:rsidRPr="00474889">
        <w:drawing>
          <wp:inline distT="0" distB="0" distL="0" distR="0" wp14:anchorId="0B152FEB" wp14:editId="4F07335D">
            <wp:extent cx="4892199" cy="2552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ackgroundRemoval t="10000" b="90000" l="3188" r="94783">
                                  <a14:foregroundMark x1="92464" y1="41667" x2="92464" y2="41667"/>
                                  <a14:foregroundMark x1="95362" y1="47778" x2="95362" y2="47778"/>
                                  <a14:foregroundMark x1="19710" y1="86667" x2="19710" y2="86667"/>
                                  <a14:foregroundMark x1="6957" y1="36111" x2="6957" y2="36111"/>
                                  <a14:foregroundMark x1="3188" y1="34444" x2="3188" y2="34444"/>
                                  <a14:foregroundMark x1="77971" y1="45556" x2="77971" y2="45556"/>
                                </a14:backgroundRemoval>
                              </a14:imgEffect>
                            </a14:imgLayer>
                          </a14:imgProps>
                        </a:ext>
                      </a:extLst>
                    </a:blip>
                    <a:stretch>
                      <a:fillRect/>
                    </a:stretch>
                  </pic:blipFill>
                  <pic:spPr>
                    <a:xfrm>
                      <a:off x="0" y="0"/>
                      <a:ext cx="4904772" cy="2559011"/>
                    </a:xfrm>
                    <a:prstGeom prst="rect">
                      <a:avLst/>
                    </a:prstGeom>
                  </pic:spPr>
                </pic:pic>
              </a:graphicData>
            </a:graphic>
          </wp:inline>
        </w:drawing>
      </w:r>
    </w:p>
    <w:p w14:paraId="7F33B804" w14:textId="2047416F" w:rsidR="00744D5E" w:rsidRDefault="00744D5E" w:rsidP="00744D5E">
      <w:pPr>
        <w:pStyle w:val="ListParagraph"/>
        <w:jc w:val="center"/>
      </w:pPr>
    </w:p>
    <w:p w14:paraId="68A607ED" w14:textId="77777777" w:rsidR="00744D5E" w:rsidRDefault="00744D5E" w:rsidP="00744D5E">
      <w:pPr>
        <w:pStyle w:val="ListParagraph"/>
        <w:jc w:val="center"/>
      </w:pPr>
    </w:p>
    <w:p w14:paraId="58A75316" w14:textId="69E16705" w:rsidR="00474889" w:rsidRDefault="00474889" w:rsidP="00474889">
      <w:pPr>
        <w:pStyle w:val="ListParagraph"/>
      </w:pPr>
      <w:r>
        <w:lastRenderedPageBreak/>
        <w:t xml:space="preserve">After that we have </w:t>
      </w:r>
      <w:r w:rsidR="00B315FF">
        <w:t>color and give dimensions to</w:t>
      </w:r>
      <w:r>
        <w:t xml:space="preserve"> our design as shown in the below</w:t>
      </w:r>
    </w:p>
    <w:p w14:paraId="073A1931" w14:textId="75CD2D90" w:rsidR="00B315FF" w:rsidRDefault="00B315FF" w:rsidP="00B315FF">
      <w:pPr>
        <w:pStyle w:val="ListParagraph"/>
        <w:jc w:val="center"/>
      </w:pPr>
      <w:r w:rsidRPr="00B315FF">
        <w:drawing>
          <wp:inline distT="0" distB="0" distL="0" distR="0" wp14:anchorId="10F59F03" wp14:editId="47567105">
            <wp:extent cx="5892151" cy="45236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9225" cy="4536792"/>
                    </a:xfrm>
                    <a:prstGeom prst="rect">
                      <a:avLst/>
                    </a:prstGeom>
                  </pic:spPr>
                </pic:pic>
              </a:graphicData>
            </a:graphic>
          </wp:inline>
        </w:drawing>
      </w:r>
    </w:p>
    <w:p w14:paraId="2AD028E4" w14:textId="768FABD7" w:rsidR="00A362D9" w:rsidRDefault="004C1EB4" w:rsidP="004C1EB4">
      <w:pPr>
        <w:pStyle w:val="ListParagraph"/>
      </w:pPr>
      <w:r w:rsidRPr="004C1EB4">
        <w:rPr>
          <w:b/>
          <w:bCs/>
        </w:rPr>
        <w:t>Note:</w:t>
      </w:r>
      <w:r>
        <w:t xml:space="preserve"> </w:t>
      </w:r>
      <w:r w:rsidR="00B315FF">
        <w:t>The dimensions and colors were on the two different layer we can turn them on and off.</w:t>
      </w:r>
    </w:p>
    <w:p w14:paraId="00C05BA8" w14:textId="6E88FBF1" w:rsidR="00744D5E" w:rsidRDefault="00744D5E" w:rsidP="004C1EB4">
      <w:pPr>
        <w:pStyle w:val="ListParagraph"/>
      </w:pPr>
    </w:p>
    <w:p w14:paraId="18364A6F" w14:textId="7A64803E" w:rsidR="00744D5E" w:rsidRDefault="00744D5E" w:rsidP="004C1EB4">
      <w:pPr>
        <w:pStyle w:val="ListParagraph"/>
      </w:pPr>
    </w:p>
    <w:p w14:paraId="7C98CA0C" w14:textId="31B96310" w:rsidR="00744D5E" w:rsidRDefault="00744D5E" w:rsidP="004C1EB4">
      <w:pPr>
        <w:pStyle w:val="ListParagraph"/>
      </w:pPr>
    </w:p>
    <w:p w14:paraId="301A1EAD" w14:textId="01A3840E" w:rsidR="00744D5E" w:rsidRDefault="00744D5E" w:rsidP="004C1EB4">
      <w:pPr>
        <w:pStyle w:val="ListParagraph"/>
      </w:pPr>
    </w:p>
    <w:p w14:paraId="790DC7D4" w14:textId="2A3A6E0A" w:rsidR="00744D5E" w:rsidRDefault="00744D5E" w:rsidP="004C1EB4">
      <w:pPr>
        <w:pStyle w:val="ListParagraph"/>
      </w:pPr>
    </w:p>
    <w:p w14:paraId="1E9C2C1C" w14:textId="25587142" w:rsidR="00744D5E" w:rsidRDefault="00744D5E" w:rsidP="004C1EB4">
      <w:pPr>
        <w:pStyle w:val="ListParagraph"/>
      </w:pPr>
    </w:p>
    <w:p w14:paraId="4CFDC951" w14:textId="51E235A0" w:rsidR="00744D5E" w:rsidRDefault="00744D5E" w:rsidP="004C1EB4">
      <w:pPr>
        <w:pStyle w:val="ListParagraph"/>
      </w:pPr>
    </w:p>
    <w:p w14:paraId="6E3026F2" w14:textId="00A48CD5" w:rsidR="00744D5E" w:rsidRDefault="00744D5E" w:rsidP="004C1EB4">
      <w:pPr>
        <w:pStyle w:val="ListParagraph"/>
      </w:pPr>
    </w:p>
    <w:p w14:paraId="43BB89B1" w14:textId="36108E3D" w:rsidR="00744D5E" w:rsidRDefault="00744D5E" w:rsidP="004C1EB4">
      <w:pPr>
        <w:pStyle w:val="ListParagraph"/>
      </w:pPr>
    </w:p>
    <w:p w14:paraId="342D94D3" w14:textId="16F891D5" w:rsidR="00744D5E" w:rsidRDefault="00744D5E" w:rsidP="004C1EB4">
      <w:pPr>
        <w:pStyle w:val="ListParagraph"/>
      </w:pPr>
    </w:p>
    <w:p w14:paraId="58FF63C1" w14:textId="6C05BF8F" w:rsidR="00744D5E" w:rsidRDefault="00744D5E" w:rsidP="004C1EB4">
      <w:pPr>
        <w:pStyle w:val="ListParagraph"/>
      </w:pPr>
    </w:p>
    <w:p w14:paraId="3392B847" w14:textId="69E52FEF" w:rsidR="00744D5E" w:rsidRDefault="00744D5E" w:rsidP="004C1EB4">
      <w:pPr>
        <w:pStyle w:val="ListParagraph"/>
      </w:pPr>
    </w:p>
    <w:p w14:paraId="186CC23D" w14:textId="58C6DC4A" w:rsidR="00744D5E" w:rsidRDefault="00744D5E" w:rsidP="004C1EB4">
      <w:pPr>
        <w:pStyle w:val="ListParagraph"/>
      </w:pPr>
    </w:p>
    <w:p w14:paraId="5FFDDDFE" w14:textId="5B1F66A9" w:rsidR="00744D5E" w:rsidRDefault="00744D5E" w:rsidP="004C1EB4">
      <w:pPr>
        <w:pStyle w:val="ListParagraph"/>
      </w:pPr>
    </w:p>
    <w:p w14:paraId="5EB23E01" w14:textId="77777777" w:rsidR="00744D5E" w:rsidRDefault="00744D5E" w:rsidP="004C1EB4">
      <w:pPr>
        <w:pStyle w:val="ListParagraph"/>
      </w:pPr>
    </w:p>
    <w:p w14:paraId="0EBD7C30" w14:textId="7E1483F2" w:rsidR="001617BD" w:rsidRDefault="004C1EB4" w:rsidP="00081655">
      <w:pPr>
        <w:pStyle w:val="Heading2"/>
      </w:pPr>
      <w:bookmarkStart w:id="3" w:name="_Toc75641887"/>
      <w:r>
        <w:lastRenderedPageBreak/>
        <w:t>Conclusion</w:t>
      </w:r>
      <w:bookmarkEnd w:id="3"/>
    </w:p>
    <w:p w14:paraId="7416C469" w14:textId="3EBA49E1" w:rsidR="003A13DB" w:rsidRDefault="003A13DB" w:rsidP="003A13DB">
      <w:r>
        <w:t>After completing this project, we have learned how to:</w:t>
      </w:r>
    </w:p>
    <w:p w14:paraId="15DE3218" w14:textId="13FD74BC" w:rsidR="003A13DB" w:rsidRDefault="00D56B08" w:rsidP="003A13DB">
      <w:pPr>
        <w:pStyle w:val="ListParagraph"/>
        <w:numPr>
          <w:ilvl w:val="0"/>
          <w:numId w:val="5"/>
        </w:numPr>
      </w:pPr>
      <w:r>
        <w:t>Present b</w:t>
      </w:r>
      <w:r w:rsidR="003A13DB">
        <w:t>etter visualization of the product</w:t>
      </w:r>
      <w:r>
        <w:t>.</w:t>
      </w:r>
    </w:p>
    <w:p w14:paraId="25DB0371" w14:textId="7D741E4B" w:rsidR="003A13DB" w:rsidRDefault="003A13DB" w:rsidP="003A13DB">
      <w:pPr>
        <w:pStyle w:val="ListParagraph"/>
        <w:numPr>
          <w:ilvl w:val="0"/>
          <w:numId w:val="5"/>
        </w:numPr>
      </w:pPr>
      <w:r>
        <w:t>Use different commands in AutoCAD</w:t>
      </w:r>
      <w:r w:rsidR="00D56B08">
        <w:t>.</w:t>
      </w:r>
    </w:p>
    <w:p w14:paraId="3CF760A4" w14:textId="766CCA9C" w:rsidR="00D56B08" w:rsidRDefault="00D56B08" w:rsidP="00D56B08">
      <w:pPr>
        <w:pStyle w:val="ListParagraph"/>
        <w:numPr>
          <w:ilvl w:val="0"/>
          <w:numId w:val="5"/>
        </w:numPr>
      </w:pPr>
      <w:r>
        <w:t>3D modeling, coloring, layers.</w:t>
      </w:r>
    </w:p>
    <w:p w14:paraId="2AD80C53" w14:textId="1C3E0155" w:rsidR="00D56B08" w:rsidRPr="003A13DB" w:rsidRDefault="00D56B08" w:rsidP="00D56B08">
      <w:pPr>
        <w:pStyle w:val="ListParagraph"/>
        <w:numPr>
          <w:ilvl w:val="0"/>
          <w:numId w:val="5"/>
        </w:numPr>
      </w:pPr>
      <w:r>
        <w:t>Practice on AutoCAD’s different tool.</w:t>
      </w:r>
    </w:p>
    <w:p w14:paraId="232CFE71" w14:textId="67657DE0" w:rsidR="00B21568" w:rsidRDefault="004C1EB4" w:rsidP="002D728B">
      <w:r>
        <w:t xml:space="preserve">After following all the above </w:t>
      </w:r>
      <w:r w:rsidR="00B21568">
        <w:t>commands,</w:t>
      </w:r>
      <w:r>
        <w:t xml:space="preserve"> I have mentioned, finally we are able to </w:t>
      </w:r>
      <w:r w:rsidR="00B21568">
        <w:t>get our final result</w:t>
      </w:r>
      <w:r w:rsidR="002D728B">
        <w:t xml:space="preserve">. </w:t>
      </w:r>
    </w:p>
    <w:p w14:paraId="5DFCF8FC" w14:textId="77777777" w:rsidR="00744D5E" w:rsidRDefault="00744D5E" w:rsidP="003A13DB">
      <w:pPr>
        <w:jc w:val="center"/>
      </w:pPr>
    </w:p>
    <w:p w14:paraId="5F943E30" w14:textId="7AEC8025" w:rsidR="001617BD" w:rsidRDefault="003A13DB" w:rsidP="003A13DB">
      <w:pPr>
        <w:jc w:val="center"/>
      </w:pPr>
      <w:r w:rsidRPr="003A13DB">
        <w:drawing>
          <wp:inline distT="0" distB="0" distL="0" distR="0" wp14:anchorId="5824866F" wp14:editId="25E52E00">
            <wp:extent cx="5601482" cy="370574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482" cy="3705742"/>
                    </a:xfrm>
                    <a:prstGeom prst="rect">
                      <a:avLst/>
                    </a:prstGeom>
                  </pic:spPr>
                </pic:pic>
              </a:graphicData>
            </a:graphic>
          </wp:inline>
        </w:drawing>
      </w:r>
    </w:p>
    <w:p w14:paraId="05E9B44F" w14:textId="78405F0B" w:rsidR="003A13DB" w:rsidRDefault="003A13DB" w:rsidP="003A13DB">
      <w:r>
        <w:t>Following link is the main reference from which I get the idea, dimensions and sample of the fidget spinner.</w:t>
      </w:r>
    </w:p>
    <w:p w14:paraId="2D53DE20" w14:textId="4E55827F" w:rsidR="00411E43" w:rsidRPr="003A13DB" w:rsidRDefault="003A13DB" w:rsidP="003A13DB">
      <w:pPr>
        <w:pStyle w:val="ListBullet"/>
        <w:rPr>
          <w:b/>
        </w:rPr>
      </w:pPr>
      <w:hyperlink r:id="rId26" w:history="1">
        <w:r w:rsidR="00411E43" w:rsidRPr="003A13DB">
          <w:rPr>
            <w:rStyle w:val="Hyperlink"/>
            <w:b/>
          </w:rPr>
          <w:t>Reference 1</w:t>
        </w:r>
      </w:hyperlink>
    </w:p>
    <w:sectPr w:rsidR="00411E43" w:rsidRPr="003A13DB" w:rsidSect="00294E51">
      <w:footerReference w:type="default" r:id="rId27"/>
      <w:headerReference w:type="first" r:id="rId28"/>
      <w:footerReference w:type="first" r:id="rId29"/>
      <w:pgSz w:w="11906" w:h="16838"/>
      <w:pgMar w:top="1417" w:right="1417" w:bottom="1417" w:left="1417" w:header="708" w:footer="708" w:gutter="0"/>
      <w:pgNumType w:start="0"/>
      <w:cols w:space="3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9022" w14:textId="77777777" w:rsidR="00D45B81" w:rsidRDefault="00D45B81" w:rsidP="00817887">
      <w:pPr>
        <w:spacing w:after="0" w:line="240" w:lineRule="auto"/>
      </w:pPr>
      <w:r>
        <w:separator/>
      </w:r>
    </w:p>
  </w:endnote>
  <w:endnote w:type="continuationSeparator" w:id="0">
    <w:p w14:paraId="72A27551" w14:textId="77777777" w:rsidR="00D45B81" w:rsidRDefault="00D45B81" w:rsidP="0081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MGDT">
    <w:panose1 w:val="02000400000000000000"/>
    <w:charset w:val="00"/>
    <w:family w:val="auto"/>
    <w:pitch w:val="variable"/>
    <w:sig w:usb0="8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A3027" w14:textId="77777777" w:rsidR="00F11780" w:rsidRDefault="00F11780">
    <w:pPr>
      <w:pStyle w:val="Footer"/>
    </w:pPr>
    <w:r>
      <w:rPr>
        <w:noProof/>
      </w:rPr>
      <mc:AlternateContent>
        <mc:Choice Requires="wps">
          <w:drawing>
            <wp:inline distT="0" distB="0" distL="0" distR="0" wp14:anchorId="7BD7F899" wp14:editId="2768FD52">
              <wp:extent cx="360000" cy="360000"/>
              <wp:effectExtent l="0" t="0" r="2540" b="2540"/>
              <wp:docPr id="5" name="Text Box 2" title="Footer page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60000" cy="360000"/>
                      </a:xfrm>
                      <a:prstGeom prst="ellipse">
                        <a:avLst/>
                      </a:prstGeom>
                      <a:solidFill>
                        <a:schemeClr val="tx2"/>
                      </a:solidFill>
                      <a:ln w="9525">
                        <a:noFill/>
                        <a:miter lim="800000"/>
                        <a:headEnd/>
                        <a:tailEnd/>
                      </a:ln>
                    </wps:spPr>
                    <wps:txbx>
                      <w:txbxContent>
                        <w:p w14:paraId="1689A6B3"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ctr" anchorCtr="0">
                      <a:noAutofit/>
                    </wps:bodyPr>
                  </wps:wsp>
                </a:graphicData>
              </a:graphic>
            </wp:inline>
          </w:drawing>
        </mc:Choice>
        <mc:Fallback>
          <w:pict>
            <v:oval w14:anchorId="7BD7F899" id="Text Box 2" o:spid="_x0000_s1037" alt="Title: Footer page number"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" fillcolor="#323232 [3215]" stroked="f">
              <v:stroke joinstyle="miter"/>
              <o:lock v:ext="edit" aspectratio="t"/>
              <v:textbox>
                <w:txbxContent>
                  <w:p w14:paraId="1689A6B3"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v:textbox>
              <w10:anchorlock/>
            </v:oval>
          </w:pict>
        </mc:Fallback>
      </mc:AlternateContent>
    </w:r>
  </w:p>
  <w:p w14:paraId="37A5F7D3" w14:textId="77777777" w:rsidR="00817887" w:rsidRDefault="00817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3E4" w14:textId="58350A1E" w:rsidR="0021471C" w:rsidRDefault="0021471C">
    <w:pPr>
      <w:tabs>
        <w:tab w:val="center" w:pos="4550"/>
        <w:tab w:val="left" w:pos="5818"/>
      </w:tabs>
      <w:ind w:right="260"/>
      <w:jc w:val="right"/>
      <w:rPr>
        <w:color w:val="191919" w:themeColor="text2" w:themeShade="80"/>
        <w:szCs w:val="24"/>
      </w:rPr>
    </w:pPr>
  </w:p>
  <w:p w14:paraId="4430FB54" w14:textId="77777777" w:rsidR="00057DFE" w:rsidRDefault="00057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27333" w14:textId="77777777" w:rsidR="00D45B81" w:rsidRDefault="00D45B81" w:rsidP="00817887">
      <w:pPr>
        <w:spacing w:after="0" w:line="240" w:lineRule="auto"/>
      </w:pPr>
      <w:r>
        <w:separator/>
      </w:r>
    </w:p>
  </w:footnote>
  <w:footnote w:type="continuationSeparator" w:id="0">
    <w:p w14:paraId="46B7C70C" w14:textId="77777777" w:rsidR="00D45B81" w:rsidRDefault="00D45B81" w:rsidP="00817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F9210" w14:textId="52E3569D" w:rsidR="0021471C" w:rsidRDefault="0021471C">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521807" w:themeColor="accent1" w:themeShade="80"/>
      </w:rPr>
    </w:lvl>
  </w:abstractNum>
  <w:abstractNum w:abstractNumId="1" w15:restartNumberingAfterBreak="0">
    <w:nsid w:val="08445A7D"/>
    <w:multiLevelType w:val="hybridMultilevel"/>
    <w:tmpl w:val="85FA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214E"/>
    <w:multiLevelType w:val="hybridMultilevel"/>
    <w:tmpl w:val="E518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C6589"/>
    <w:multiLevelType w:val="hybridMultilevel"/>
    <w:tmpl w:val="07AC9E60"/>
    <w:lvl w:ilvl="0" w:tplc="6BA63D82">
      <w:start w:val="1"/>
      <w:numFmt w:val="bullet"/>
      <w:pStyle w:val="List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num w:numId="1">
    <w:abstractNumId w:val="0"/>
  </w:num>
  <w:num w:numId="2">
    <w:abstractNumId w:val="0"/>
    <w:lvlOverride w:ilvl="0">
      <w:startOverride w:val="1"/>
    </w:lvlOverride>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1C"/>
    <w:rsid w:val="00010E75"/>
    <w:rsid w:val="00057DFE"/>
    <w:rsid w:val="00081655"/>
    <w:rsid w:val="000C79EF"/>
    <w:rsid w:val="000E6712"/>
    <w:rsid w:val="00102A8F"/>
    <w:rsid w:val="001421B9"/>
    <w:rsid w:val="00157EC1"/>
    <w:rsid w:val="001617BD"/>
    <w:rsid w:val="0017082F"/>
    <w:rsid w:val="0017190D"/>
    <w:rsid w:val="001A3404"/>
    <w:rsid w:val="001A5546"/>
    <w:rsid w:val="001F367F"/>
    <w:rsid w:val="0021471C"/>
    <w:rsid w:val="00215DA3"/>
    <w:rsid w:val="002913F7"/>
    <w:rsid w:val="00294E51"/>
    <w:rsid w:val="002C7CDB"/>
    <w:rsid w:val="002D728B"/>
    <w:rsid w:val="002E67FF"/>
    <w:rsid w:val="002F3056"/>
    <w:rsid w:val="00384975"/>
    <w:rsid w:val="003A13DB"/>
    <w:rsid w:val="00411E43"/>
    <w:rsid w:val="00446189"/>
    <w:rsid w:val="00460F19"/>
    <w:rsid w:val="00474889"/>
    <w:rsid w:val="004C1EB4"/>
    <w:rsid w:val="004F0844"/>
    <w:rsid w:val="0052170B"/>
    <w:rsid w:val="00547C2D"/>
    <w:rsid w:val="005515D8"/>
    <w:rsid w:val="0056438A"/>
    <w:rsid w:val="005B2864"/>
    <w:rsid w:val="005C7F44"/>
    <w:rsid w:val="006504F7"/>
    <w:rsid w:val="00682988"/>
    <w:rsid w:val="006B2D9E"/>
    <w:rsid w:val="006D1CC4"/>
    <w:rsid w:val="00744D5E"/>
    <w:rsid w:val="0075582D"/>
    <w:rsid w:val="007B7B3C"/>
    <w:rsid w:val="007E3028"/>
    <w:rsid w:val="00817887"/>
    <w:rsid w:val="00874222"/>
    <w:rsid w:val="008C30FE"/>
    <w:rsid w:val="00902F57"/>
    <w:rsid w:val="009205EB"/>
    <w:rsid w:val="00990DE7"/>
    <w:rsid w:val="00992035"/>
    <w:rsid w:val="009B3C74"/>
    <w:rsid w:val="009D2D6D"/>
    <w:rsid w:val="009D3651"/>
    <w:rsid w:val="00A362D9"/>
    <w:rsid w:val="00A5101C"/>
    <w:rsid w:val="00AA35E7"/>
    <w:rsid w:val="00AC0775"/>
    <w:rsid w:val="00AD28DC"/>
    <w:rsid w:val="00B15BD7"/>
    <w:rsid w:val="00B21568"/>
    <w:rsid w:val="00B27F94"/>
    <w:rsid w:val="00B315FF"/>
    <w:rsid w:val="00B55BDF"/>
    <w:rsid w:val="00C24DE2"/>
    <w:rsid w:val="00C43781"/>
    <w:rsid w:val="00C82B0F"/>
    <w:rsid w:val="00CA081D"/>
    <w:rsid w:val="00D12F2C"/>
    <w:rsid w:val="00D33883"/>
    <w:rsid w:val="00D45B81"/>
    <w:rsid w:val="00D56B08"/>
    <w:rsid w:val="00DD1094"/>
    <w:rsid w:val="00DE77F6"/>
    <w:rsid w:val="00DF299C"/>
    <w:rsid w:val="00E10053"/>
    <w:rsid w:val="00E477D5"/>
    <w:rsid w:val="00E61BCA"/>
    <w:rsid w:val="00E74F8F"/>
    <w:rsid w:val="00E82A64"/>
    <w:rsid w:val="00E86301"/>
    <w:rsid w:val="00E86A53"/>
    <w:rsid w:val="00E93C39"/>
    <w:rsid w:val="00EA65DF"/>
    <w:rsid w:val="00EE11DA"/>
    <w:rsid w:val="00F11780"/>
    <w:rsid w:val="00F35DFC"/>
    <w:rsid w:val="00F87134"/>
    <w:rsid w:val="00F942AA"/>
    <w:rsid w:val="00FA4B1D"/>
    <w:rsid w:val="00FC338B"/>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9D1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CC4"/>
    <w:pPr>
      <w:spacing w:after="120" w:line="288" w:lineRule="auto"/>
    </w:pPr>
    <w:rPr>
      <w:kern w:val="24"/>
      <w:sz w:val="24"/>
      <w:lang w:val="en-US"/>
    </w:rPr>
  </w:style>
  <w:style w:type="paragraph" w:styleId="Heading1">
    <w:name w:val="heading 1"/>
    <w:basedOn w:val="Title"/>
    <w:next w:val="Normal"/>
    <w:link w:val="Heading1Char"/>
    <w:uiPriority w:val="9"/>
    <w:qFormat/>
    <w:rsid w:val="00E477D5"/>
    <w:pPr>
      <w:keepNext/>
      <w:keepLines/>
      <w:shd w:val="clear" w:color="auto" w:fill="E19825" w:themeFill="accent3"/>
      <w:spacing w:before="360" w:after="60"/>
      <w:outlineLvl w:val="0"/>
    </w:pPr>
    <w:rPr>
      <w:b w:val="0"/>
      <w:color w:val="FFFFFF" w:themeColor="background1"/>
      <w:sz w:val="48"/>
    </w:rPr>
  </w:style>
  <w:style w:type="paragraph" w:styleId="Heading2">
    <w:name w:val="heading 2"/>
    <w:basedOn w:val="Heading1"/>
    <w:next w:val="Normal"/>
    <w:link w:val="Heading2Char"/>
    <w:uiPriority w:val="9"/>
    <w:unhideWhenUsed/>
    <w:qFormat/>
    <w:rsid w:val="00E477D5"/>
    <w:pPr>
      <w:shd w:val="clear" w:color="auto" w:fill="auto"/>
      <w:outlineLvl w:val="1"/>
    </w:pPr>
    <w:rPr>
      <w:color w:val="E19825" w:themeColor="accent3"/>
      <w:sz w:val="36"/>
      <w:szCs w:val="26"/>
    </w:rPr>
  </w:style>
  <w:style w:type="paragraph" w:styleId="Heading3">
    <w:name w:val="heading 3"/>
    <w:basedOn w:val="Normal"/>
    <w:next w:val="Normal"/>
    <w:link w:val="Heading3Char"/>
    <w:uiPriority w:val="9"/>
    <w:unhideWhenUsed/>
    <w:qFormat/>
    <w:rsid w:val="00E477D5"/>
    <w:pPr>
      <w:keepNext/>
      <w:keepLines/>
      <w:spacing w:line="240" w:lineRule="auto"/>
      <w:outlineLvl w:val="2"/>
    </w:pPr>
    <w:rPr>
      <w:rFonts w:ascii="Gill Sans MT" w:eastAsiaTheme="majorEastAsia" w:hAnsi="Gill Sans MT" w:cstheme="majorBidi"/>
      <w:b/>
      <w:caps/>
      <w:color w:val="E19825" w:themeColor="accent3"/>
      <w:szCs w:val="24"/>
    </w:rPr>
  </w:style>
  <w:style w:type="paragraph" w:styleId="Heading4">
    <w:name w:val="heading 4"/>
    <w:basedOn w:val="Heading3"/>
    <w:next w:val="Normal"/>
    <w:link w:val="Heading4Char"/>
    <w:uiPriority w:val="9"/>
    <w:unhideWhenUsed/>
    <w:rsid w:val="00DE77F6"/>
    <w:pPr>
      <w:outlineLvl w:val="3"/>
    </w:pPr>
  </w:style>
  <w:style w:type="paragraph" w:styleId="Heading5">
    <w:name w:val="heading 5"/>
    <w:basedOn w:val="Heading4"/>
    <w:next w:val="Normal"/>
    <w:link w:val="Heading5Char"/>
    <w:uiPriority w:val="9"/>
    <w:unhideWhenUsed/>
    <w:rsid w:val="00DE77F6"/>
    <w:pPr>
      <w:outlineLvl w:val="4"/>
    </w:pPr>
  </w:style>
  <w:style w:type="paragraph" w:styleId="Heading6">
    <w:name w:val="heading 6"/>
    <w:basedOn w:val="Heading5"/>
    <w:next w:val="Normal"/>
    <w:link w:val="Heading6Char"/>
    <w:uiPriority w:val="9"/>
    <w:unhideWhenUsed/>
    <w:rsid w:val="00DE77F6"/>
    <w:pPr>
      <w:outlineLvl w:val="5"/>
    </w:pPr>
  </w:style>
  <w:style w:type="paragraph" w:styleId="Heading7">
    <w:name w:val="heading 7"/>
    <w:basedOn w:val="Heading6"/>
    <w:next w:val="Normal"/>
    <w:link w:val="Heading7Char"/>
    <w:uiPriority w:val="9"/>
    <w:unhideWhenUsed/>
    <w:rsid w:val="00DE77F6"/>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D5"/>
    <w:rPr>
      <w:rFonts w:asciiTheme="majorHAnsi" w:eastAsiaTheme="majorEastAsia" w:hAnsiTheme="majorHAnsi" w:cstheme="majorBidi"/>
      <w:caps/>
      <w:color w:val="FFFFFF" w:themeColor="background1"/>
      <w:kern w:val="24"/>
      <w:sz w:val="48"/>
      <w:szCs w:val="32"/>
      <w:shd w:val="clear" w:color="auto" w:fill="E19825" w:themeFill="accent3"/>
      <w:lang w:val="en-US"/>
    </w:rPr>
  </w:style>
  <w:style w:type="paragraph" w:styleId="NormalWeb">
    <w:name w:val="Normal (Web)"/>
    <w:basedOn w:val="Normal"/>
    <w:uiPriority w:val="99"/>
    <w:unhideWhenUsed/>
    <w:rsid w:val="0056438A"/>
    <w:pPr>
      <w:spacing w:before="100" w:beforeAutospacing="1" w:after="100" w:afterAutospacing="1" w:line="240" w:lineRule="auto"/>
    </w:pPr>
    <w:rPr>
      <w:rFonts w:ascii="Times New Roman" w:eastAsia="Times New Roman" w:hAnsi="Times New Roman" w:cs="Times New Roman"/>
      <w:szCs w:val="24"/>
      <w:lang w:eastAsia="ro-RO"/>
    </w:rPr>
  </w:style>
  <w:style w:type="paragraph" w:styleId="NoSpacing">
    <w:name w:val="No Spacing"/>
    <w:link w:val="NoSpacingChar"/>
    <w:uiPriority w:val="1"/>
    <w:qFormat/>
    <w:rsid w:val="0056438A"/>
    <w:pPr>
      <w:spacing w:after="0" w:line="240" w:lineRule="auto"/>
    </w:pPr>
    <w:rPr>
      <w:kern w:val="24"/>
      <w:sz w:val="24"/>
    </w:rPr>
  </w:style>
  <w:style w:type="paragraph" w:styleId="Title">
    <w:name w:val="Title"/>
    <w:next w:val="Normal"/>
    <w:link w:val="TitleChar"/>
    <w:uiPriority w:val="10"/>
    <w:qFormat/>
    <w:rsid w:val="009D2D6D"/>
    <w:pPr>
      <w:spacing w:after="0" w:line="240" w:lineRule="auto"/>
    </w:pPr>
    <w:rPr>
      <w:rFonts w:asciiTheme="majorHAnsi" w:eastAsiaTheme="majorEastAsia" w:hAnsiTheme="majorHAnsi" w:cstheme="majorBidi"/>
      <w:b/>
      <w:caps/>
      <w:kern w:val="24"/>
      <w:sz w:val="72"/>
      <w:szCs w:val="32"/>
      <w:lang w:val="en-US"/>
    </w:rPr>
  </w:style>
  <w:style w:type="character" w:customStyle="1" w:styleId="TitleChar">
    <w:name w:val="Title Char"/>
    <w:basedOn w:val="DefaultParagraphFont"/>
    <w:link w:val="Title"/>
    <w:uiPriority w:val="10"/>
    <w:rsid w:val="009D2D6D"/>
    <w:rPr>
      <w:rFonts w:asciiTheme="majorHAnsi" w:eastAsiaTheme="majorEastAsia" w:hAnsiTheme="majorHAnsi" w:cstheme="majorBidi"/>
      <w:b/>
      <w:caps/>
      <w:kern w:val="24"/>
      <w:sz w:val="72"/>
      <w:szCs w:val="32"/>
      <w:lang w:val="en-US"/>
    </w:rPr>
  </w:style>
  <w:style w:type="character" w:customStyle="1" w:styleId="Heading2Char">
    <w:name w:val="Heading 2 Char"/>
    <w:basedOn w:val="DefaultParagraphFont"/>
    <w:link w:val="Heading2"/>
    <w:uiPriority w:val="9"/>
    <w:rsid w:val="00E477D5"/>
    <w:rPr>
      <w:rFonts w:asciiTheme="majorHAnsi" w:eastAsiaTheme="majorEastAsia" w:hAnsiTheme="majorHAnsi" w:cstheme="majorBidi"/>
      <w:caps/>
      <w:color w:val="E19825" w:themeColor="accent3"/>
      <w:kern w:val="24"/>
      <w:sz w:val="36"/>
      <w:szCs w:val="26"/>
      <w:lang w:val="en-US"/>
    </w:rPr>
  </w:style>
  <w:style w:type="character" w:customStyle="1" w:styleId="Heading3Char">
    <w:name w:val="Heading 3 Char"/>
    <w:basedOn w:val="DefaultParagraphFont"/>
    <w:link w:val="Heading3"/>
    <w:uiPriority w:val="9"/>
    <w:rsid w:val="00E477D5"/>
    <w:rPr>
      <w:rFonts w:ascii="Gill Sans MT" w:eastAsiaTheme="majorEastAsia" w:hAnsi="Gill Sans MT" w:cstheme="majorBidi"/>
      <w:b/>
      <w:caps/>
      <w:color w:val="E19825" w:themeColor="accent3"/>
      <w:kern w:val="24"/>
      <w:sz w:val="24"/>
      <w:szCs w:val="24"/>
      <w:lang w:val="en-US"/>
    </w:rPr>
  </w:style>
  <w:style w:type="character" w:customStyle="1" w:styleId="Heading4Char">
    <w:name w:val="Heading 4 Char"/>
    <w:basedOn w:val="DefaultParagraphFont"/>
    <w:link w:val="Heading4"/>
    <w:uiPriority w:val="9"/>
    <w:rsid w:val="00DE77F6"/>
    <w:rPr>
      <w:rFonts w:asciiTheme="majorHAnsi" w:eastAsiaTheme="majorEastAsia" w:hAnsiTheme="majorHAnsi" w:cstheme="majorBidi"/>
      <w:b/>
      <w:caps/>
      <w:color w:val="7F5F52" w:themeColor="accent5"/>
      <w:kern w:val="24"/>
      <w:sz w:val="24"/>
      <w:szCs w:val="24"/>
      <w:lang w:val="en-US"/>
    </w:rPr>
  </w:style>
  <w:style w:type="character" w:customStyle="1" w:styleId="Heading5Char">
    <w:name w:val="Heading 5 Char"/>
    <w:basedOn w:val="DefaultParagraphFont"/>
    <w:link w:val="Heading5"/>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Subtitle">
    <w:name w:val="Subtitle"/>
    <w:basedOn w:val="Normal"/>
    <w:next w:val="Normal"/>
    <w:link w:val="SubtitleChar"/>
    <w:uiPriority w:val="11"/>
    <w:qFormat/>
    <w:rsid w:val="006504F7"/>
    <w:pPr>
      <w:numPr>
        <w:ilvl w:val="1"/>
      </w:numPr>
      <w:spacing w:after="0"/>
      <w:ind w:firstLine="567"/>
    </w:pPr>
    <w:rPr>
      <w:rFonts w:eastAsiaTheme="minorEastAsia"/>
      <w:color w:val="595959" w:themeColor="text1" w:themeTint="A6"/>
      <w:spacing w:val="15"/>
      <w:sz w:val="36"/>
    </w:rPr>
  </w:style>
  <w:style w:type="character" w:customStyle="1" w:styleId="SubtitleChar">
    <w:name w:val="Subtitle Char"/>
    <w:basedOn w:val="DefaultParagraphFont"/>
    <w:link w:val="Subtitle"/>
    <w:uiPriority w:val="11"/>
    <w:rsid w:val="006504F7"/>
    <w:rPr>
      <w:rFonts w:eastAsiaTheme="minorEastAsia"/>
      <w:color w:val="595959" w:themeColor="text1" w:themeTint="A6"/>
      <w:spacing w:val="15"/>
      <w:kern w:val="24"/>
      <w:sz w:val="36"/>
    </w:rPr>
  </w:style>
  <w:style w:type="character" w:styleId="SubtleEmphasis">
    <w:name w:val="Subtle Emphasis"/>
    <w:basedOn w:val="DefaultParagraphFont"/>
    <w:uiPriority w:val="19"/>
    <w:qFormat/>
    <w:rsid w:val="006504F7"/>
    <w:rPr>
      <w:i/>
      <w:iCs/>
      <w:color w:val="404040" w:themeColor="text1" w:themeTint="BF"/>
    </w:rPr>
  </w:style>
  <w:style w:type="character" w:styleId="Emphasis">
    <w:name w:val="Emphasis"/>
    <w:basedOn w:val="DefaultParagraphFont"/>
    <w:uiPriority w:val="20"/>
    <w:qFormat/>
    <w:rsid w:val="006504F7"/>
    <w:rPr>
      <w:i/>
      <w:iCs/>
    </w:rPr>
  </w:style>
  <w:style w:type="character" w:styleId="IntenseEmphasis">
    <w:name w:val="Intense Emphasis"/>
    <w:basedOn w:val="DefaultParagraphFont"/>
    <w:uiPriority w:val="21"/>
    <w:qFormat/>
    <w:rsid w:val="00E477D5"/>
    <w:rPr>
      <w:i/>
      <w:iCs/>
      <w:color w:val="B27D49" w:themeColor="accent6"/>
    </w:rPr>
  </w:style>
  <w:style w:type="paragraph" w:customStyle="1" w:styleId="Author">
    <w:name w:val="Author"/>
    <w:basedOn w:val="Normal"/>
    <w:qFormat/>
    <w:rsid w:val="009205EB"/>
    <w:pPr>
      <w:spacing w:after="0"/>
    </w:pPr>
    <w:rPr>
      <w:color w:val="FFFFFF" w:themeColor="background1"/>
      <w:sz w:val="48"/>
    </w:rPr>
  </w:style>
  <w:style w:type="character" w:customStyle="1" w:styleId="NoSpacingChar">
    <w:name w:val="No Spacing Char"/>
    <w:basedOn w:val="DefaultParagraphFont"/>
    <w:link w:val="NoSpacing"/>
    <w:uiPriority w:val="1"/>
    <w:rsid w:val="00CA081D"/>
    <w:rPr>
      <w:kern w:val="24"/>
      <w:sz w:val="24"/>
    </w:rPr>
  </w:style>
  <w:style w:type="paragraph" w:styleId="TOCHeading">
    <w:name w:val="TOC Heading"/>
    <w:basedOn w:val="Heading1"/>
    <w:next w:val="Normal"/>
    <w:uiPriority w:val="39"/>
    <w:unhideWhenUsed/>
    <w:qFormat/>
    <w:rsid w:val="009205EB"/>
    <w:pPr>
      <w:spacing w:before="240" w:after="0" w:line="259" w:lineRule="auto"/>
      <w:outlineLvl w:val="9"/>
    </w:pPr>
    <w:rPr>
      <w:caps w:val="0"/>
      <w:kern w:val="0"/>
    </w:rPr>
  </w:style>
  <w:style w:type="paragraph" w:styleId="TOC1">
    <w:name w:val="toc 1"/>
    <w:basedOn w:val="Heading2"/>
    <w:next w:val="Normal"/>
    <w:autoRedefine/>
    <w:uiPriority w:val="39"/>
    <w:unhideWhenUsed/>
    <w:rsid w:val="00817887"/>
    <w:pPr>
      <w:spacing w:before="240" w:after="120"/>
    </w:pPr>
  </w:style>
  <w:style w:type="character" w:styleId="Hyperlink">
    <w:name w:val="Hyperlink"/>
    <w:basedOn w:val="DefaultParagraphFont"/>
    <w:uiPriority w:val="99"/>
    <w:unhideWhenUsed/>
    <w:rsid w:val="002C7CDB"/>
    <w:rPr>
      <w:color w:val="6B9F25" w:themeColor="hyperlink"/>
      <w:u w:val="single"/>
    </w:rPr>
  </w:style>
  <w:style w:type="character" w:customStyle="1" w:styleId="Heading6Char">
    <w:name w:val="Heading 6 Char"/>
    <w:basedOn w:val="DefaultParagraphFont"/>
    <w:link w:val="Heading6"/>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TOC2">
    <w:name w:val="toc 2"/>
    <w:basedOn w:val="Heading3"/>
    <w:next w:val="Normal"/>
    <w:autoRedefine/>
    <w:uiPriority w:val="39"/>
    <w:unhideWhenUsed/>
    <w:rsid w:val="00081655"/>
    <w:pPr>
      <w:tabs>
        <w:tab w:val="right" w:leader="dot" w:pos="9062"/>
      </w:tabs>
      <w:ind w:left="284"/>
    </w:pPr>
    <w:rPr>
      <w:b w:val="0"/>
      <w:noProof/>
    </w:rPr>
  </w:style>
  <w:style w:type="paragraph" w:styleId="TOC3">
    <w:name w:val="toc 3"/>
    <w:basedOn w:val="Heading3"/>
    <w:next w:val="Normal"/>
    <w:autoRedefine/>
    <w:uiPriority w:val="39"/>
    <w:unhideWhenUsed/>
    <w:rsid w:val="00446189"/>
    <w:pPr>
      <w:ind w:left="567"/>
    </w:pPr>
  </w:style>
  <w:style w:type="paragraph" w:styleId="Header">
    <w:name w:val="header"/>
    <w:basedOn w:val="Normal"/>
    <w:link w:val="HeaderChar"/>
    <w:uiPriority w:val="99"/>
    <w:unhideWhenUsed/>
    <w:rsid w:val="008178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887"/>
    <w:rPr>
      <w:kern w:val="24"/>
      <w:sz w:val="24"/>
      <w:lang w:val="en-US"/>
    </w:rPr>
  </w:style>
  <w:style w:type="paragraph" w:styleId="Footer">
    <w:name w:val="footer"/>
    <w:basedOn w:val="Normal"/>
    <w:link w:val="FooterChar"/>
    <w:uiPriority w:val="99"/>
    <w:unhideWhenUsed/>
    <w:rsid w:val="00F11780"/>
    <w:pPr>
      <w:tabs>
        <w:tab w:val="center" w:pos="4536"/>
        <w:tab w:val="right" w:pos="9072"/>
      </w:tabs>
      <w:spacing w:after="0" w:line="240" w:lineRule="auto"/>
      <w:jc w:val="center"/>
    </w:pPr>
    <w:rPr>
      <w:color w:val="FFFFFF" w:themeColor="background1"/>
    </w:rPr>
  </w:style>
  <w:style w:type="character" w:customStyle="1" w:styleId="FooterChar">
    <w:name w:val="Footer Char"/>
    <w:basedOn w:val="DefaultParagraphFont"/>
    <w:link w:val="Footer"/>
    <w:uiPriority w:val="99"/>
    <w:rsid w:val="00F11780"/>
    <w:rPr>
      <w:color w:val="FFFFFF" w:themeColor="background1"/>
      <w:kern w:val="24"/>
      <w:sz w:val="24"/>
      <w:lang w:val="en-US"/>
    </w:rPr>
  </w:style>
  <w:style w:type="paragraph" w:styleId="ListBullet">
    <w:name w:val="List Bullet"/>
    <w:basedOn w:val="Normal"/>
    <w:uiPriority w:val="11"/>
    <w:qFormat/>
    <w:rsid w:val="00C24DE2"/>
    <w:pPr>
      <w:numPr>
        <w:numId w:val="3"/>
      </w:numPr>
      <w:spacing w:before="120" w:after="0"/>
      <w:ind w:left="568" w:hanging="284"/>
    </w:pPr>
    <w:rPr>
      <w:rFonts w:eastAsiaTheme="minorEastAsia"/>
      <w:kern w:val="0"/>
      <w:lang w:eastAsia="ja-JP"/>
    </w:rPr>
  </w:style>
  <w:style w:type="character" w:customStyle="1" w:styleId="Heading7Char">
    <w:name w:val="Heading 7 Char"/>
    <w:basedOn w:val="DefaultParagraphFont"/>
    <w:link w:val="Heading7"/>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IntenseQuote">
    <w:name w:val="Intense Quote"/>
    <w:basedOn w:val="Normal"/>
    <w:next w:val="Normal"/>
    <w:link w:val="IntenseQuoteChar"/>
    <w:uiPriority w:val="30"/>
    <w:qFormat/>
    <w:rsid w:val="00874222"/>
    <w:pPr>
      <w:pBdr>
        <w:top w:val="single" w:sz="4" w:space="10" w:color="B27D49" w:themeColor="accent6"/>
        <w:bottom w:val="single" w:sz="4" w:space="1" w:color="B27D49" w:themeColor="accent6"/>
      </w:pBdr>
      <w:spacing w:before="360" w:after="360"/>
      <w:ind w:left="567" w:right="2835"/>
      <w:jc w:val="center"/>
    </w:pPr>
    <w:rPr>
      <w:i/>
      <w:iCs/>
      <w:color w:val="B27D49" w:themeColor="accent6"/>
    </w:rPr>
  </w:style>
  <w:style w:type="character" w:customStyle="1" w:styleId="IntenseQuoteChar">
    <w:name w:val="Intense Quote Char"/>
    <w:basedOn w:val="DefaultParagraphFont"/>
    <w:link w:val="IntenseQuote"/>
    <w:uiPriority w:val="30"/>
    <w:rsid w:val="00874222"/>
    <w:rPr>
      <w:i/>
      <w:iCs/>
      <w:color w:val="B27D49" w:themeColor="accent6"/>
      <w:kern w:val="24"/>
      <w:sz w:val="24"/>
      <w:lang w:val="en-US"/>
    </w:rPr>
  </w:style>
  <w:style w:type="character" w:styleId="IntenseReference">
    <w:name w:val="Intense Reference"/>
    <w:basedOn w:val="DefaultParagraphFont"/>
    <w:uiPriority w:val="32"/>
    <w:qFormat/>
    <w:rsid w:val="00E477D5"/>
    <w:rPr>
      <w:b/>
      <w:bCs/>
      <w:smallCaps/>
      <w:color w:val="B27D49" w:themeColor="accent6"/>
      <w:spacing w:val="5"/>
      <w:bdr w:val="none" w:sz="0" w:space="0" w:color="auto"/>
    </w:rPr>
  </w:style>
  <w:style w:type="paragraph" w:styleId="BalloonText">
    <w:name w:val="Balloon Text"/>
    <w:basedOn w:val="Normal"/>
    <w:link w:val="BalloonTextChar"/>
    <w:uiPriority w:val="99"/>
    <w:semiHidden/>
    <w:unhideWhenUsed/>
    <w:rsid w:val="00C24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DE2"/>
    <w:rPr>
      <w:rFonts w:ascii="Segoe UI" w:hAnsi="Segoe UI" w:cs="Segoe UI"/>
      <w:kern w:val="24"/>
      <w:sz w:val="18"/>
      <w:szCs w:val="18"/>
      <w:lang w:val="en-US"/>
    </w:rPr>
  </w:style>
  <w:style w:type="character" w:styleId="UnresolvedMention">
    <w:name w:val="Unresolved Mention"/>
    <w:basedOn w:val="DefaultParagraphFont"/>
    <w:uiPriority w:val="99"/>
    <w:semiHidden/>
    <w:unhideWhenUsed/>
    <w:rsid w:val="0021471C"/>
    <w:rPr>
      <w:color w:val="605E5C"/>
      <w:shd w:val="clear" w:color="auto" w:fill="E1DFDD"/>
    </w:rPr>
  </w:style>
  <w:style w:type="paragraph" w:styleId="ListParagraph">
    <w:name w:val="List Paragraph"/>
    <w:basedOn w:val="Normal"/>
    <w:uiPriority w:val="34"/>
    <w:qFormat/>
    <w:rsid w:val="001F3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2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s://www.youtube.com/watch?v=CioATs7NTLc"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07/relationships/hdphoto" Target="media/hdphoto2.wdp"/><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hdphoto" Target="media/hdphoto3.wdp"/><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ECH\AppData\Roaming\Microsoft\Templates\School%20report%20with%203D%20model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BBA6F9-B725-419A-AAAA-DFE141022EE9}" type="doc">
      <dgm:prSet loTypeId="urn:microsoft.com/office/officeart/2005/8/layout/process1" loCatId="process" qsTypeId="urn:microsoft.com/office/officeart/2005/8/quickstyle/simple1" qsCatId="simple" csTypeId="urn:microsoft.com/office/officeart/2005/8/colors/colorful1" csCatId="colorful" phldr="1"/>
      <dgm:spPr/>
    </dgm:pt>
    <dgm:pt modelId="{8FD5FD1B-AE3F-4B26-ABD9-C90664FF60A7}">
      <dgm:prSet phldrT="[Text]"/>
      <dgm:spPr/>
      <dgm:t>
        <a:bodyPr/>
        <a:lstStyle/>
        <a:p>
          <a:r>
            <a:rPr lang="en-US"/>
            <a:t>Sample</a:t>
          </a:r>
        </a:p>
      </dgm:t>
    </dgm:pt>
    <dgm:pt modelId="{4E4E8D7A-ACBC-4334-A188-26625FD344CF}" type="parTrans" cxnId="{E0EAF2A2-8EF7-48E0-9068-1D534A057846}">
      <dgm:prSet/>
      <dgm:spPr/>
      <dgm:t>
        <a:bodyPr/>
        <a:lstStyle/>
        <a:p>
          <a:endParaRPr lang="en-US"/>
        </a:p>
      </dgm:t>
    </dgm:pt>
    <dgm:pt modelId="{2B44FECD-E9F2-47C6-B665-AE1F34395BF4}" type="sibTrans" cxnId="{E0EAF2A2-8EF7-48E0-9068-1D534A057846}">
      <dgm:prSet/>
      <dgm:spPr/>
      <dgm:t>
        <a:bodyPr/>
        <a:lstStyle/>
        <a:p>
          <a:endParaRPr lang="en-US"/>
        </a:p>
      </dgm:t>
    </dgm:pt>
    <dgm:pt modelId="{238F8A9A-349F-41A6-AEBA-46C5D388B90B}">
      <dgm:prSet phldrT="[Text]"/>
      <dgm:spPr/>
      <dgm:t>
        <a:bodyPr/>
        <a:lstStyle/>
        <a:p>
          <a:r>
            <a:rPr lang="en-US"/>
            <a:t>Implementation</a:t>
          </a:r>
        </a:p>
      </dgm:t>
    </dgm:pt>
    <dgm:pt modelId="{F3D3F9EB-169B-44C3-BC8C-587D9510E485}" type="parTrans" cxnId="{7C15F61B-1711-4921-82D8-05DB938DEA45}">
      <dgm:prSet/>
      <dgm:spPr/>
      <dgm:t>
        <a:bodyPr/>
        <a:lstStyle/>
        <a:p>
          <a:endParaRPr lang="en-US"/>
        </a:p>
      </dgm:t>
    </dgm:pt>
    <dgm:pt modelId="{E7B40F02-AFA5-492E-9F84-2231E8DA0871}" type="sibTrans" cxnId="{7C15F61B-1711-4921-82D8-05DB938DEA45}">
      <dgm:prSet/>
      <dgm:spPr/>
      <dgm:t>
        <a:bodyPr/>
        <a:lstStyle/>
        <a:p>
          <a:endParaRPr lang="en-US"/>
        </a:p>
      </dgm:t>
    </dgm:pt>
    <dgm:pt modelId="{BEFBDE9A-1FA1-49B0-8513-102DD1ECAEEC}">
      <dgm:prSet phldrT="[Text]"/>
      <dgm:spPr/>
      <dgm:t>
        <a:bodyPr/>
        <a:lstStyle/>
        <a:p>
          <a:r>
            <a:rPr lang="en-US"/>
            <a:t>Fidget Spinner</a:t>
          </a:r>
        </a:p>
        <a:p>
          <a:r>
            <a:rPr lang="en-US"/>
            <a:t>(Result)</a:t>
          </a:r>
        </a:p>
      </dgm:t>
    </dgm:pt>
    <dgm:pt modelId="{E8E11CDB-C264-4F8A-9C95-0C5078561913}" type="parTrans" cxnId="{C0021D51-B0FC-4CA4-817C-D4B0FF565735}">
      <dgm:prSet/>
      <dgm:spPr/>
      <dgm:t>
        <a:bodyPr/>
        <a:lstStyle/>
        <a:p>
          <a:endParaRPr lang="en-US"/>
        </a:p>
      </dgm:t>
    </dgm:pt>
    <dgm:pt modelId="{C5E25D9D-9F5E-4FE0-B8B3-9915EE1AE08D}" type="sibTrans" cxnId="{C0021D51-B0FC-4CA4-817C-D4B0FF565735}">
      <dgm:prSet/>
      <dgm:spPr/>
      <dgm:t>
        <a:bodyPr/>
        <a:lstStyle/>
        <a:p>
          <a:endParaRPr lang="en-US"/>
        </a:p>
      </dgm:t>
    </dgm:pt>
    <dgm:pt modelId="{FE52B45B-DA20-45A5-8B93-1132A58A6219}" type="pres">
      <dgm:prSet presAssocID="{D7BBA6F9-B725-419A-AAAA-DFE141022EE9}" presName="Name0" presStyleCnt="0">
        <dgm:presLayoutVars>
          <dgm:dir/>
          <dgm:resizeHandles val="exact"/>
        </dgm:presLayoutVars>
      </dgm:prSet>
      <dgm:spPr/>
    </dgm:pt>
    <dgm:pt modelId="{43817519-4D2E-48B9-8A7E-3A00957B8D6F}" type="pres">
      <dgm:prSet presAssocID="{8FD5FD1B-AE3F-4B26-ABD9-C90664FF60A7}" presName="node" presStyleLbl="node1" presStyleIdx="0" presStyleCnt="3">
        <dgm:presLayoutVars>
          <dgm:bulletEnabled val="1"/>
        </dgm:presLayoutVars>
      </dgm:prSet>
      <dgm:spPr/>
    </dgm:pt>
    <dgm:pt modelId="{108A3762-D9F9-40B9-A6E1-1DD2338FEE72}" type="pres">
      <dgm:prSet presAssocID="{2B44FECD-E9F2-47C6-B665-AE1F34395BF4}" presName="sibTrans" presStyleLbl="sibTrans2D1" presStyleIdx="0" presStyleCnt="2"/>
      <dgm:spPr/>
    </dgm:pt>
    <dgm:pt modelId="{7460A794-B94E-4574-BAB3-DBC0398DEF2E}" type="pres">
      <dgm:prSet presAssocID="{2B44FECD-E9F2-47C6-B665-AE1F34395BF4}" presName="connectorText" presStyleLbl="sibTrans2D1" presStyleIdx="0" presStyleCnt="2"/>
      <dgm:spPr/>
    </dgm:pt>
    <dgm:pt modelId="{6282E1F7-0F5B-48D4-8232-F335B707CCBC}" type="pres">
      <dgm:prSet presAssocID="{238F8A9A-349F-41A6-AEBA-46C5D388B90B}" presName="node" presStyleLbl="node1" presStyleIdx="1" presStyleCnt="3">
        <dgm:presLayoutVars>
          <dgm:bulletEnabled val="1"/>
        </dgm:presLayoutVars>
      </dgm:prSet>
      <dgm:spPr/>
    </dgm:pt>
    <dgm:pt modelId="{BDA33000-054C-4306-B1F4-B68360FC5401}" type="pres">
      <dgm:prSet presAssocID="{E7B40F02-AFA5-492E-9F84-2231E8DA0871}" presName="sibTrans" presStyleLbl="sibTrans2D1" presStyleIdx="1" presStyleCnt="2"/>
      <dgm:spPr/>
    </dgm:pt>
    <dgm:pt modelId="{C0608E66-DD12-4C7F-BF9C-4749A80229B6}" type="pres">
      <dgm:prSet presAssocID="{E7B40F02-AFA5-492E-9F84-2231E8DA0871}" presName="connectorText" presStyleLbl="sibTrans2D1" presStyleIdx="1" presStyleCnt="2"/>
      <dgm:spPr/>
    </dgm:pt>
    <dgm:pt modelId="{393EDC23-0042-4028-9527-378BE761620D}" type="pres">
      <dgm:prSet presAssocID="{BEFBDE9A-1FA1-49B0-8513-102DD1ECAEEC}" presName="node" presStyleLbl="node1" presStyleIdx="2" presStyleCnt="3">
        <dgm:presLayoutVars>
          <dgm:bulletEnabled val="1"/>
        </dgm:presLayoutVars>
      </dgm:prSet>
      <dgm:spPr/>
    </dgm:pt>
  </dgm:ptLst>
  <dgm:cxnLst>
    <dgm:cxn modelId="{3F3D4A10-3B7D-4E95-82DA-B194FC624235}" type="presOf" srcId="{E7B40F02-AFA5-492E-9F84-2231E8DA0871}" destId="{BDA33000-054C-4306-B1F4-B68360FC5401}" srcOrd="0" destOrd="0" presId="urn:microsoft.com/office/officeart/2005/8/layout/process1"/>
    <dgm:cxn modelId="{7C15F61B-1711-4921-82D8-05DB938DEA45}" srcId="{D7BBA6F9-B725-419A-AAAA-DFE141022EE9}" destId="{238F8A9A-349F-41A6-AEBA-46C5D388B90B}" srcOrd="1" destOrd="0" parTransId="{F3D3F9EB-169B-44C3-BC8C-587D9510E485}" sibTransId="{E7B40F02-AFA5-492E-9F84-2231E8DA0871}"/>
    <dgm:cxn modelId="{DECFD831-079C-4E38-82A7-88916733808B}" type="presOf" srcId="{E7B40F02-AFA5-492E-9F84-2231E8DA0871}" destId="{C0608E66-DD12-4C7F-BF9C-4749A80229B6}" srcOrd="1" destOrd="0" presId="urn:microsoft.com/office/officeart/2005/8/layout/process1"/>
    <dgm:cxn modelId="{9FB26A36-FD3F-4EDF-9788-7BEC546FF3F5}" type="presOf" srcId="{BEFBDE9A-1FA1-49B0-8513-102DD1ECAEEC}" destId="{393EDC23-0042-4028-9527-378BE761620D}" srcOrd="0" destOrd="0" presId="urn:microsoft.com/office/officeart/2005/8/layout/process1"/>
    <dgm:cxn modelId="{0E14C24A-54D0-435F-AD64-62436A3D303D}" type="presOf" srcId="{238F8A9A-349F-41A6-AEBA-46C5D388B90B}" destId="{6282E1F7-0F5B-48D4-8232-F335B707CCBC}" srcOrd="0" destOrd="0" presId="urn:microsoft.com/office/officeart/2005/8/layout/process1"/>
    <dgm:cxn modelId="{C0021D51-B0FC-4CA4-817C-D4B0FF565735}" srcId="{D7BBA6F9-B725-419A-AAAA-DFE141022EE9}" destId="{BEFBDE9A-1FA1-49B0-8513-102DD1ECAEEC}" srcOrd="2" destOrd="0" parTransId="{E8E11CDB-C264-4F8A-9C95-0C5078561913}" sibTransId="{C5E25D9D-9F5E-4FE0-B8B3-9915EE1AE08D}"/>
    <dgm:cxn modelId="{6E5CA286-2998-4505-B7B4-126951AED7C1}" type="presOf" srcId="{8FD5FD1B-AE3F-4B26-ABD9-C90664FF60A7}" destId="{43817519-4D2E-48B9-8A7E-3A00957B8D6F}" srcOrd="0" destOrd="0" presId="urn:microsoft.com/office/officeart/2005/8/layout/process1"/>
    <dgm:cxn modelId="{E0EAF2A2-8EF7-48E0-9068-1D534A057846}" srcId="{D7BBA6F9-B725-419A-AAAA-DFE141022EE9}" destId="{8FD5FD1B-AE3F-4B26-ABD9-C90664FF60A7}" srcOrd="0" destOrd="0" parTransId="{4E4E8D7A-ACBC-4334-A188-26625FD344CF}" sibTransId="{2B44FECD-E9F2-47C6-B665-AE1F34395BF4}"/>
    <dgm:cxn modelId="{EF2656CB-4926-49F5-A39C-03EA44F3B407}" type="presOf" srcId="{2B44FECD-E9F2-47C6-B665-AE1F34395BF4}" destId="{108A3762-D9F9-40B9-A6E1-1DD2338FEE72}" srcOrd="0" destOrd="0" presId="urn:microsoft.com/office/officeart/2005/8/layout/process1"/>
    <dgm:cxn modelId="{769180D8-9115-44C6-A24D-D5349DEAC3CA}" type="presOf" srcId="{2B44FECD-E9F2-47C6-B665-AE1F34395BF4}" destId="{7460A794-B94E-4574-BAB3-DBC0398DEF2E}" srcOrd="1" destOrd="0" presId="urn:microsoft.com/office/officeart/2005/8/layout/process1"/>
    <dgm:cxn modelId="{20E590FE-3D9E-4734-9F11-F25F19478FC1}" type="presOf" srcId="{D7BBA6F9-B725-419A-AAAA-DFE141022EE9}" destId="{FE52B45B-DA20-45A5-8B93-1132A58A6219}" srcOrd="0" destOrd="0" presId="urn:microsoft.com/office/officeart/2005/8/layout/process1"/>
    <dgm:cxn modelId="{7F1EBB27-F72F-44BA-BC80-95C9B77060E8}" type="presParOf" srcId="{FE52B45B-DA20-45A5-8B93-1132A58A6219}" destId="{43817519-4D2E-48B9-8A7E-3A00957B8D6F}" srcOrd="0" destOrd="0" presId="urn:microsoft.com/office/officeart/2005/8/layout/process1"/>
    <dgm:cxn modelId="{771490BC-F9A2-4061-9160-61C4BABD3545}" type="presParOf" srcId="{FE52B45B-DA20-45A5-8B93-1132A58A6219}" destId="{108A3762-D9F9-40B9-A6E1-1DD2338FEE72}" srcOrd="1" destOrd="0" presId="urn:microsoft.com/office/officeart/2005/8/layout/process1"/>
    <dgm:cxn modelId="{5FED59BE-A006-4A28-AE5C-AD5A2FC90D44}" type="presParOf" srcId="{108A3762-D9F9-40B9-A6E1-1DD2338FEE72}" destId="{7460A794-B94E-4574-BAB3-DBC0398DEF2E}" srcOrd="0" destOrd="0" presId="urn:microsoft.com/office/officeart/2005/8/layout/process1"/>
    <dgm:cxn modelId="{B319BDE3-257B-407E-82F7-F6228D6A6EDD}" type="presParOf" srcId="{FE52B45B-DA20-45A5-8B93-1132A58A6219}" destId="{6282E1F7-0F5B-48D4-8232-F335B707CCBC}" srcOrd="2" destOrd="0" presId="urn:microsoft.com/office/officeart/2005/8/layout/process1"/>
    <dgm:cxn modelId="{64541E2C-1705-44E8-BCE2-7AF42577E5BF}" type="presParOf" srcId="{FE52B45B-DA20-45A5-8B93-1132A58A6219}" destId="{BDA33000-054C-4306-B1F4-B68360FC5401}" srcOrd="3" destOrd="0" presId="urn:microsoft.com/office/officeart/2005/8/layout/process1"/>
    <dgm:cxn modelId="{5804EAAE-182E-46F2-9EA7-4754A352AAEC}" type="presParOf" srcId="{BDA33000-054C-4306-B1F4-B68360FC5401}" destId="{C0608E66-DD12-4C7F-BF9C-4749A80229B6}" srcOrd="0" destOrd="0" presId="urn:microsoft.com/office/officeart/2005/8/layout/process1"/>
    <dgm:cxn modelId="{A8BE425D-25B7-4095-97A7-A89999D7C687}" type="presParOf" srcId="{FE52B45B-DA20-45A5-8B93-1132A58A6219}" destId="{393EDC23-0042-4028-9527-378BE761620D}"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17519-4D2E-48B9-8A7E-3A00957B8D6F}">
      <dsp:nvSpPr>
        <dsp:cNvPr id="0" name=""/>
        <dsp:cNvSpPr/>
      </dsp:nvSpPr>
      <dsp:spPr>
        <a:xfrm>
          <a:off x="4822" y="191512"/>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Sample</a:t>
          </a:r>
        </a:p>
      </dsp:txBody>
      <dsp:txXfrm>
        <a:off x="30150" y="216840"/>
        <a:ext cx="1390595" cy="814094"/>
      </dsp:txXfrm>
    </dsp:sp>
    <dsp:sp modelId="{108A3762-D9F9-40B9-A6E1-1DD2338FEE72}">
      <dsp:nvSpPr>
        <dsp:cNvPr id="0" name=""/>
        <dsp:cNvSpPr/>
      </dsp:nvSpPr>
      <dsp:spPr>
        <a:xfrm>
          <a:off x="1590198" y="445172"/>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590198" y="516658"/>
        <a:ext cx="213882" cy="214458"/>
      </dsp:txXfrm>
    </dsp:sp>
    <dsp:sp modelId="{6282E1F7-0F5B-48D4-8232-F335B707CCBC}">
      <dsp:nvSpPr>
        <dsp:cNvPr id="0" name=""/>
        <dsp:cNvSpPr/>
      </dsp:nvSpPr>
      <dsp:spPr>
        <a:xfrm>
          <a:off x="2022574" y="191512"/>
          <a:ext cx="1441251" cy="86475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Implementation</a:t>
          </a:r>
        </a:p>
      </dsp:txBody>
      <dsp:txXfrm>
        <a:off x="2047902" y="216840"/>
        <a:ext cx="1390595" cy="814094"/>
      </dsp:txXfrm>
    </dsp:sp>
    <dsp:sp modelId="{BDA33000-054C-4306-B1F4-B68360FC5401}">
      <dsp:nvSpPr>
        <dsp:cNvPr id="0" name=""/>
        <dsp:cNvSpPr/>
      </dsp:nvSpPr>
      <dsp:spPr>
        <a:xfrm>
          <a:off x="3607950" y="445172"/>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607950" y="516658"/>
        <a:ext cx="213882" cy="214458"/>
      </dsp:txXfrm>
    </dsp:sp>
    <dsp:sp modelId="{393EDC23-0042-4028-9527-378BE761620D}">
      <dsp:nvSpPr>
        <dsp:cNvPr id="0" name=""/>
        <dsp:cNvSpPr/>
      </dsp:nvSpPr>
      <dsp:spPr>
        <a:xfrm>
          <a:off x="4040326" y="191512"/>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Fidget Spinner</a:t>
          </a:r>
        </a:p>
        <a:p>
          <a:pPr marL="0" lvl="0" indent="0" algn="ctr" defTabSz="711200">
            <a:lnSpc>
              <a:spcPct val="90000"/>
            </a:lnSpc>
            <a:spcBef>
              <a:spcPct val="0"/>
            </a:spcBef>
            <a:spcAft>
              <a:spcPct val="35000"/>
            </a:spcAft>
            <a:buNone/>
          </a:pPr>
          <a:r>
            <a:rPr lang="en-US" sz="1600" kern="1200"/>
            <a:t>(Result)</a:t>
          </a:r>
        </a:p>
      </dsp:txBody>
      <dsp:txXfrm>
        <a:off x="4065654" y="216840"/>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ino PPT">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A6CB-DFF5-4804-9075-F915F115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 with 3D models</Template>
  <TotalTime>0</TotalTime>
  <Pages>1</Pages>
  <Words>452</Words>
  <Characters>2582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2021-06-26T13:35:00Z</dcterms:created>
  <dcterms:modified xsi:type="dcterms:W3CDTF">2021-06-26T18:36:00Z</dcterms:modified>
</cp:coreProperties>
</file>